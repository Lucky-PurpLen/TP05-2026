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DA10E" w14:textId="64B46706" w:rsidR="00990EAC" w:rsidRDefault="00990EAC" w:rsidP="00277614">
      <w:pPr>
        <w:ind w:left="2126"/>
        <w:rPr>
          <w:noProof/>
        </w:rPr>
      </w:pPr>
    </w:p>
    <w:tbl>
      <w:tblPr>
        <w:tblpPr w:leftFromText="180" w:rightFromText="180" w:vertAnchor="text" w:horzAnchor="margin" w:tblpXSpec="right" w:tblpY="-727"/>
        <w:tblW w:w="10172" w:type="dxa"/>
        <w:tblLook w:val="00A0" w:firstRow="1" w:lastRow="0" w:firstColumn="1" w:lastColumn="0" w:noHBand="0" w:noVBand="0"/>
      </w:tblPr>
      <w:tblGrid>
        <w:gridCol w:w="4821"/>
        <w:gridCol w:w="1162"/>
        <w:gridCol w:w="4189"/>
      </w:tblGrid>
      <w:tr w:rsidR="00035A26" w14:paraId="171EF3DA" w14:textId="77777777" w:rsidTr="00990EAC">
        <w:tc>
          <w:tcPr>
            <w:tcW w:w="4821" w:type="dxa"/>
          </w:tcPr>
          <w:p w14:paraId="78A88FFE" w14:textId="77777777" w:rsidR="00990EAC" w:rsidRPr="00646136" w:rsidRDefault="00990EAC" w:rsidP="00A6518F">
            <w:pPr>
              <w:ind w:firstLine="0"/>
            </w:pPr>
            <w:r>
              <w:t>СОГЛАСОВАНО</w:t>
            </w:r>
          </w:p>
        </w:tc>
        <w:tc>
          <w:tcPr>
            <w:tcW w:w="1162" w:type="dxa"/>
          </w:tcPr>
          <w:p w14:paraId="75A8F17D" w14:textId="77777777" w:rsidR="00990EAC" w:rsidRPr="00646136" w:rsidRDefault="00990EAC" w:rsidP="00990EAC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189" w:type="dxa"/>
          </w:tcPr>
          <w:p w14:paraId="6D45501A" w14:textId="77777777" w:rsidR="00990EAC" w:rsidRPr="00646136" w:rsidRDefault="00990EAC" w:rsidP="00A6518F">
            <w:pPr>
              <w:ind w:firstLine="0"/>
            </w:pPr>
            <w:r w:rsidRPr="00646136">
              <w:t>УТВЕРЖДАЮ</w:t>
            </w:r>
          </w:p>
        </w:tc>
      </w:tr>
      <w:tr w:rsidR="00035A26" w14:paraId="601542A4" w14:textId="77777777" w:rsidTr="00990EAC">
        <w:trPr>
          <w:trHeight w:val="2047"/>
        </w:trPr>
        <w:tc>
          <w:tcPr>
            <w:tcW w:w="4821" w:type="dxa"/>
            <w:hideMark/>
          </w:tcPr>
          <w:p w14:paraId="197DB628" w14:textId="5A82405A" w:rsidR="00990EAC" w:rsidRPr="00646136" w:rsidRDefault="00F62A47" w:rsidP="00A6518F">
            <w:pPr>
              <w:ind w:firstLine="0"/>
            </w:pPr>
            <w:r>
              <w:t>Преподаватель по анализу и разработке ТЗ</w:t>
            </w:r>
          </w:p>
          <w:p w14:paraId="06C1ECB5" w14:textId="1053EB89" w:rsidR="00990EAC" w:rsidRPr="00F76EBD" w:rsidRDefault="00990EAC" w:rsidP="00A6518F">
            <w:pPr>
              <w:ind w:firstLine="0"/>
            </w:pPr>
            <w:r w:rsidRPr="00646136">
              <w:t>________________</w:t>
            </w:r>
            <w:r w:rsidR="00FD0C4A">
              <w:t xml:space="preserve"> </w:t>
            </w:r>
            <w:r w:rsidR="003915BE">
              <w:t>Фамилия И.О.</w:t>
            </w:r>
          </w:p>
          <w:p w14:paraId="7168C491" w14:textId="3FEFA818" w:rsidR="00990EAC" w:rsidRPr="00F62A47" w:rsidRDefault="00D31A36" w:rsidP="00A6518F">
            <w:pPr>
              <w:ind w:firstLine="0"/>
            </w:pPr>
            <w:r>
              <w:t>«____» _____________ 20__</w:t>
            </w:r>
            <w:r w:rsidR="00990EAC" w:rsidRPr="00646136">
              <w:t> г.</w:t>
            </w:r>
          </w:p>
        </w:tc>
        <w:tc>
          <w:tcPr>
            <w:tcW w:w="1162" w:type="dxa"/>
          </w:tcPr>
          <w:p w14:paraId="5B49D94C" w14:textId="77777777" w:rsidR="00990EAC" w:rsidRPr="00646136" w:rsidRDefault="00990EAC" w:rsidP="00990EAC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189" w:type="dxa"/>
            <w:hideMark/>
          </w:tcPr>
          <w:p w14:paraId="27E7F7E5" w14:textId="6610491C" w:rsidR="00990EAC" w:rsidRPr="00646136" w:rsidRDefault="00DC5FE1" w:rsidP="00A6518F">
            <w:pPr>
              <w:ind w:firstLine="0"/>
            </w:pPr>
            <w:r>
              <w:t>Руководитель</w:t>
            </w:r>
            <w:r w:rsidR="00F62A47">
              <w:t xml:space="preserve"> ОП</w:t>
            </w:r>
          </w:p>
          <w:p w14:paraId="091DDD7E" w14:textId="456DC744" w:rsidR="00990EAC" w:rsidRPr="00646136" w:rsidRDefault="00C00974" w:rsidP="00A6518F">
            <w:pPr>
              <w:ind w:firstLine="0"/>
            </w:pPr>
            <w:r w:rsidRPr="00646136">
              <w:t>________________</w:t>
            </w:r>
            <w:r>
              <w:t xml:space="preserve"> Фамилия И.О</w:t>
            </w:r>
            <w:r w:rsidR="00FD0C4A">
              <w:t>.</w:t>
            </w:r>
          </w:p>
          <w:p w14:paraId="3DBEE99F" w14:textId="4059611F" w:rsidR="00990EAC" w:rsidRPr="00F62A47" w:rsidRDefault="00D31A36" w:rsidP="00A6518F">
            <w:pPr>
              <w:ind w:firstLine="0"/>
            </w:pPr>
            <w:r>
              <w:t>«____» _____________ 20__</w:t>
            </w:r>
            <w:r w:rsidR="00990EAC" w:rsidRPr="00646136">
              <w:t> г.</w:t>
            </w:r>
          </w:p>
        </w:tc>
      </w:tr>
    </w:tbl>
    <w:p w14:paraId="2AAA6B2A" w14:textId="77777777" w:rsidR="00990EAC" w:rsidRPr="00646136" w:rsidRDefault="00990EAC" w:rsidP="00EA6493">
      <w:pPr>
        <w:rPr>
          <w:noProof/>
        </w:rPr>
      </w:pPr>
    </w:p>
    <w:p w14:paraId="66DDFF13" w14:textId="77777777" w:rsidR="00990EAC" w:rsidRPr="00646136" w:rsidRDefault="00990EAC" w:rsidP="00990EAC"/>
    <w:p w14:paraId="6D8F6D6B" w14:textId="77777777" w:rsidR="00990EAC" w:rsidRPr="00646136" w:rsidRDefault="00990EAC" w:rsidP="00990EAC"/>
    <w:p w14:paraId="326582D4" w14:textId="6E9C214C" w:rsidR="00990EAC" w:rsidRPr="00646136" w:rsidRDefault="00A6518F" w:rsidP="00A6518F">
      <w:pPr>
        <w:pStyle w:val="vguxTitleDocName"/>
      </w:pPr>
      <w:r>
        <w:rPr>
          <w:lang w:val="ru-RU"/>
        </w:rPr>
        <w:t>ТЕХНИЧЕСКОЕ ЗАДАНИЕ</w:t>
      </w:r>
    </w:p>
    <w:p w14:paraId="0A9957D8" w14:textId="70212D17" w:rsidR="0013162A" w:rsidRDefault="00990EAC" w:rsidP="0013162A">
      <w:pPr>
        <w:ind w:firstLine="0"/>
        <w:jc w:val="center"/>
      </w:pPr>
      <w:r w:rsidRPr="00646136">
        <w:t xml:space="preserve">на </w:t>
      </w:r>
      <w:r w:rsidR="00F2337D">
        <w:t>разработку</w:t>
      </w:r>
    </w:p>
    <w:p w14:paraId="1AC91821" w14:textId="17A2BB40" w:rsidR="00990EAC" w:rsidRPr="00646136" w:rsidRDefault="003D3E93" w:rsidP="0013162A">
      <w:pPr>
        <w:ind w:firstLine="0"/>
        <w:jc w:val="center"/>
      </w:pPr>
      <w:r>
        <w:t>________________________________________</w:t>
      </w:r>
    </w:p>
    <w:p w14:paraId="2FAF6D5A" w14:textId="77777777" w:rsidR="00990EAC" w:rsidRPr="00646136" w:rsidRDefault="00990EAC" w:rsidP="00303DC8"/>
    <w:p w14:paraId="7802D47B" w14:textId="77777777" w:rsidR="00990EAC" w:rsidRPr="00646136" w:rsidRDefault="00990EAC" w:rsidP="00303DC8"/>
    <w:tbl>
      <w:tblPr>
        <w:tblW w:w="10172" w:type="dxa"/>
        <w:tblInd w:w="-318" w:type="dxa"/>
        <w:tblLook w:val="00A0" w:firstRow="1" w:lastRow="0" w:firstColumn="1" w:lastColumn="0" w:noHBand="0" w:noVBand="0"/>
      </w:tblPr>
      <w:tblGrid>
        <w:gridCol w:w="4821"/>
        <w:gridCol w:w="1134"/>
        <w:gridCol w:w="4217"/>
      </w:tblGrid>
      <w:tr w:rsidR="00035A26" w14:paraId="6C30B23A" w14:textId="77777777" w:rsidTr="003E22A5">
        <w:tc>
          <w:tcPr>
            <w:tcW w:w="4821" w:type="dxa"/>
          </w:tcPr>
          <w:p w14:paraId="1F9E7B21" w14:textId="77777777" w:rsidR="00990EAC" w:rsidRPr="00646136" w:rsidRDefault="00990EAC" w:rsidP="0013162A">
            <w:pPr>
              <w:ind w:firstLine="0"/>
            </w:pPr>
            <w:r w:rsidRPr="00646136">
              <w:t>СОГЛАСОВАНО</w:t>
            </w:r>
          </w:p>
        </w:tc>
        <w:tc>
          <w:tcPr>
            <w:tcW w:w="1134" w:type="dxa"/>
          </w:tcPr>
          <w:p w14:paraId="1DE671FD" w14:textId="77777777" w:rsidR="00990EAC" w:rsidRPr="00646136" w:rsidRDefault="00990EAC" w:rsidP="00990EAC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2CAFB7F3" w14:textId="77777777" w:rsidR="00990EAC" w:rsidRPr="00646136" w:rsidRDefault="00990EAC" w:rsidP="0013162A">
            <w:pPr>
              <w:ind w:firstLine="0"/>
            </w:pPr>
            <w:r w:rsidRPr="00646136">
              <w:t>СОГЛАСОВАНО</w:t>
            </w:r>
          </w:p>
        </w:tc>
      </w:tr>
      <w:tr w:rsidR="00DB67CB" w14:paraId="6E79C311" w14:textId="77777777" w:rsidTr="003E22A5">
        <w:trPr>
          <w:trHeight w:val="1713"/>
        </w:trPr>
        <w:tc>
          <w:tcPr>
            <w:tcW w:w="4821" w:type="dxa"/>
            <w:hideMark/>
          </w:tcPr>
          <w:p w14:paraId="2FFD1A4A" w14:textId="710DAE54" w:rsidR="00DB67CB" w:rsidRPr="00646136" w:rsidRDefault="00F62A47" w:rsidP="0013162A">
            <w:pPr>
              <w:ind w:firstLine="0"/>
            </w:pPr>
            <w:r>
              <w:t>Студент к</w:t>
            </w:r>
            <w:r w:rsidR="002502BF">
              <w:t>олледж</w:t>
            </w:r>
            <w:r>
              <w:t>а</w:t>
            </w:r>
            <w:r w:rsidR="002502BF">
              <w:t xml:space="preserve"> </w:t>
            </w:r>
            <w:proofErr w:type="spellStart"/>
            <w:r w:rsidR="002502BF">
              <w:t>ВятГУ</w:t>
            </w:r>
            <w:proofErr w:type="spellEnd"/>
          </w:p>
          <w:p w14:paraId="1BE65011" w14:textId="7541A32C" w:rsidR="00DB67CB" w:rsidRPr="00646136" w:rsidRDefault="00DB67CB" w:rsidP="0013162A">
            <w:pPr>
              <w:ind w:firstLine="0"/>
            </w:pPr>
            <w:r w:rsidRPr="00646136">
              <w:t>________________</w:t>
            </w:r>
            <w:r w:rsidR="00FD0C4A">
              <w:t xml:space="preserve"> Фамилия И.О.</w:t>
            </w:r>
          </w:p>
          <w:p w14:paraId="391E9847" w14:textId="39FD68BF" w:rsidR="00DB67CB" w:rsidRPr="00646136" w:rsidRDefault="00DB67CB" w:rsidP="0013162A">
            <w:pPr>
              <w:ind w:firstLine="0"/>
            </w:pPr>
            <w:r>
              <w:t>«____» _____________ 20</w:t>
            </w:r>
            <w:r w:rsidRPr="002502BF">
              <w:t>__</w:t>
            </w:r>
            <w:r w:rsidRPr="00646136">
              <w:t> г.</w:t>
            </w:r>
          </w:p>
        </w:tc>
        <w:tc>
          <w:tcPr>
            <w:tcW w:w="1134" w:type="dxa"/>
          </w:tcPr>
          <w:p w14:paraId="65C4A658" w14:textId="77777777" w:rsidR="00DB67CB" w:rsidRPr="00646136" w:rsidRDefault="00DB67CB" w:rsidP="00DB67CB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  <w:hideMark/>
          </w:tcPr>
          <w:p w14:paraId="2D0A277D" w14:textId="64244D7F" w:rsidR="00DB67CB" w:rsidRPr="00646136" w:rsidRDefault="002502BF" w:rsidP="0013162A">
            <w:pPr>
              <w:ind w:firstLine="0"/>
            </w:pPr>
            <w:r>
              <w:t>Преподаватель по учебной практике</w:t>
            </w:r>
          </w:p>
          <w:p w14:paraId="2CA16E67" w14:textId="0EA9ED7F" w:rsidR="00DB67CB" w:rsidRPr="00646136" w:rsidRDefault="00DB67CB" w:rsidP="0013162A">
            <w:pPr>
              <w:ind w:firstLine="0"/>
            </w:pPr>
            <w:r w:rsidRPr="00646136">
              <w:t>________________</w:t>
            </w:r>
            <w:r w:rsidR="00FD0C4A">
              <w:t xml:space="preserve"> Фамилия И.О.</w:t>
            </w:r>
          </w:p>
          <w:p w14:paraId="481526AE" w14:textId="28E6C5C8" w:rsidR="00D37FCB" w:rsidRPr="00D37FCB" w:rsidRDefault="00DB67CB" w:rsidP="0013162A">
            <w:pPr>
              <w:ind w:firstLine="0"/>
            </w:pPr>
            <w:r w:rsidRPr="00646136">
              <w:t>«____» _____</w:t>
            </w:r>
            <w:r>
              <w:t>________ 20</w:t>
            </w:r>
            <w:r w:rsidRPr="002502BF">
              <w:t>__</w:t>
            </w:r>
            <w:r w:rsidRPr="00646136">
              <w:t> г.</w:t>
            </w:r>
          </w:p>
        </w:tc>
      </w:tr>
      <w:tr w:rsidR="003E22A5" w14:paraId="415F2DB0" w14:textId="77777777" w:rsidTr="003E22A5">
        <w:trPr>
          <w:trHeight w:val="419"/>
        </w:trPr>
        <w:tc>
          <w:tcPr>
            <w:tcW w:w="4821" w:type="dxa"/>
          </w:tcPr>
          <w:p w14:paraId="2D3A0885" w14:textId="77777777" w:rsidR="003E22A5" w:rsidRPr="00D31A36" w:rsidRDefault="003E22A5" w:rsidP="003E22A5">
            <w:pPr>
              <w:ind w:firstLine="0"/>
            </w:pPr>
          </w:p>
        </w:tc>
        <w:tc>
          <w:tcPr>
            <w:tcW w:w="1134" w:type="dxa"/>
          </w:tcPr>
          <w:p w14:paraId="26659269" w14:textId="77777777" w:rsidR="003E22A5" w:rsidRPr="00646136" w:rsidRDefault="003E22A5" w:rsidP="003E22A5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21AE938C" w14:textId="37EF1496" w:rsidR="003E22A5" w:rsidRPr="00D31A36" w:rsidRDefault="003E22A5" w:rsidP="003E22A5">
            <w:pPr>
              <w:ind w:firstLine="0"/>
            </w:pPr>
            <w:r w:rsidRPr="00646136">
              <w:t>СОГЛАСОВАНО</w:t>
            </w:r>
          </w:p>
        </w:tc>
      </w:tr>
      <w:tr w:rsidR="003E22A5" w14:paraId="10817EA7" w14:textId="77777777" w:rsidTr="003E22A5">
        <w:trPr>
          <w:trHeight w:val="1713"/>
        </w:trPr>
        <w:tc>
          <w:tcPr>
            <w:tcW w:w="4821" w:type="dxa"/>
          </w:tcPr>
          <w:p w14:paraId="7B688BE1" w14:textId="77777777" w:rsidR="003E22A5" w:rsidRPr="00D31A36" w:rsidRDefault="003E22A5" w:rsidP="003E22A5">
            <w:pPr>
              <w:ind w:firstLine="0"/>
            </w:pPr>
          </w:p>
        </w:tc>
        <w:tc>
          <w:tcPr>
            <w:tcW w:w="1134" w:type="dxa"/>
          </w:tcPr>
          <w:p w14:paraId="74CB39DC" w14:textId="77777777" w:rsidR="003E22A5" w:rsidRPr="00646136" w:rsidRDefault="003E22A5" w:rsidP="003E22A5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69F58FF0" w14:textId="7F05D23F" w:rsidR="003E22A5" w:rsidRPr="00646136" w:rsidRDefault="002502BF" w:rsidP="003E22A5">
            <w:pPr>
              <w:ind w:firstLine="0"/>
            </w:pPr>
            <w:r>
              <w:t xml:space="preserve">Преподаватель по </w:t>
            </w:r>
            <w:r w:rsidR="00EA7476">
              <w:t>внедрению</w:t>
            </w:r>
            <w:r>
              <w:t xml:space="preserve"> ИС</w:t>
            </w:r>
          </w:p>
          <w:p w14:paraId="0C9FD50A" w14:textId="16AC1DCC" w:rsidR="003E22A5" w:rsidRPr="00646136" w:rsidRDefault="003E22A5" w:rsidP="003E22A5">
            <w:pPr>
              <w:ind w:firstLine="0"/>
            </w:pPr>
            <w:r w:rsidRPr="00646136">
              <w:t>________________</w:t>
            </w:r>
            <w:r w:rsidR="00FD0C4A">
              <w:t>Фамилия И.О.</w:t>
            </w:r>
          </w:p>
          <w:p w14:paraId="3377A854" w14:textId="6ABC94DB" w:rsidR="003E22A5" w:rsidRPr="00D31A36" w:rsidRDefault="003E22A5" w:rsidP="003E22A5">
            <w:pPr>
              <w:ind w:firstLine="0"/>
            </w:pPr>
            <w:r w:rsidRPr="00646136">
              <w:t>«____» _____</w:t>
            </w:r>
            <w:r>
              <w:t>________ 20</w:t>
            </w:r>
            <w:r w:rsidRPr="002502BF">
              <w:t>__</w:t>
            </w:r>
            <w:r w:rsidRPr="00646136">
              <w:t> г.</w:t>
            </w:r>
          </w:p>
        </w:tc>
      </w:tr>
    </w:tbl>
    <w:p w14:paraId="4EEED0FE" w14:textId="52D2A6A5" w:rsidR="00D2756B" w:rsidRDefault="00D2756B" w:rsidP="003E22A5">
      <w:pPr>
        <w:ind w:firstLine="0"/>
      </w:pPr>
    </w:p>
    <w:p w14:paraId="2821F77F" w14:textId="77777777" w:rsidR="003E22A5" w:rsidRDefault="003E22A5" w:rsidP="003E22A5">
      <w:pPr>
        <w:ind w:firstLine="0"/>
      </w:pPr>
    </w:p>
    <w:p w14:paraId="0E468CFB" w14:textId="721BA3C1" w:rsidR="00D2756B" w:rsidRDefault="00D2756B" w:rsidP="00303DC8"/>
    <w:p w14:paraId="195BB252" w14:textId="3E6197FF" w:rsidR="00990EAC" w:rsidRDefault="00990EAC" w:rsidP="00303DC8"/>
    <w:p w14:paraId="4110DC7E" w14:textId="11FCBDFD" w:rsidR="00D2756B" w:rsidRDefault="00D2756B" w:rsidP="00303DC8"/>
    <w:p w14:paraId="2DD731FE" w14:textId="77777777" w:rsidR="00F113BF" w:rsidRDefault="00F113BF" w:rsidP="00303DC8"/>
    <w:p w14:paraId="3334347A" w14:textId="423E4573" w:rsidR="005A4E60" w:rsidRPr="00046944" w:rsidRDefault="00D2756B" w:rsidP="00F113BF">
      <w:pPr>
        <w:ind w:firstLine="0"/>
        <w:jc w:val="center"/>
        <w:rPr>
          <w:lang w:val="en-US"/>
        </w:rPr>
      </w:pPr>
      <w:r>
        <w:t>20</w:t>
      </w:r>
      <w:r w:rsidR="005A4E60">
        <w:t>2</w:t>
      </w:r>
      <w:r w:rsidR="00046944">
        <w:rPr>
          <w:lang w:val="en-US"/>
        </w:rPr>
        <w:t>6</w:t>
      </w:r>
    </w:p>
    <w:p w14:paraId="15D082F6" w14:textId="77777777" w:rsidR="00990EAC" w:rsidRPr="00646136" w:rsidRDefault="00990EAC" w:rsidP="00347071">
      <w:pPr>
        <w:ind w:firstLine="0"/>
        <w:sectPr w:rsidR="00990EAC" w:rsidRPr="00646136">
          <w:pgSz w:w="11907" w:h="16840"/>
          <w:pgMar w:top="1134" w:right="851" w:bottom="1134" w:left="1418" w:header="720" w:footer="720" w:gutter="0"/>
          <w:cols w:space="720"/>
        </w:sectPr>
      </w:pPr>
    </w:p>
    <w:p w14:paraId="7B3CC18C" w14:textId="1BCDB04B" w:rsidR="00990EAC" w:rsidRDefault="00990EAC" w:rsidP="00A6518F">
      <w:pPr>
        <w:pStyle w:val="vguCContentName"/>
      </w:pPr>
      <w:r w:rsidRPr="00646136">
        <w:lastRenderedPageBreak/>
        <w:t>Содержание</w:t>
      </w:r>
    </w:p>
    <w:sdt>
      <w:sdtPr>
        <w:rPr>
          <w:rFonts w:ascii="Times New Roman" w:eastAsiaTheme="minorEastAsia" w:hAnsi="Times New Roman" w:cstheme="minorBidi"/>
          <w:color w:val="auto"/>
          <w:sz w:val="24"/>
          <w:szCs w:val="22"/>
        </w:rPr>
        <w:id w:val="-6711097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A769E9D" w14:textId="5C684F88" w:rsidR="00442256" w:rsidRPr="00B32BB5" w:rsidRDefault="00442256">
          <w:pPr>
            <w:pStyle w:val="afb"/>
            <w:rPr>
              <w:color w:val="auto"/>
              <w:sz w:val="24"/>
              <w:szCs w:val="24"/>
            </w:rPr>
          </w:pPr>
        </w:p>
        <w:p w14:paraId="2837C024" w14:textId="58ECF40C" w:rsidR="006E3476" w:rsidRPr="00B32BB5" w:rsidRDefault="00442256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 w:rsidRPr="00B32BB5">
            <w:fldChar w:fldCharType="begin"/>
          </w:r>
          <w:r w:rsidRPr="00B32BB5">
            <w:instrText xml:space="preserve"> TOC \o "1-3" \h \z \u </w:instrText>
          </w:r>
          <w:r w:rsidRPr="00B32BB5">
            <w:fldChar w:fldCharType="separate"/>
          </w:r>
          <w:hyperlink w:anchor="_Toc193826833" w:history="1">
            <w:r w:rsidR="006E3476" w:rsidRPr="00B32BB5">
              <w:rPr>
                <w:rStyle w:val="a6"/>
              </w:rPr>
              <w:t>Введение</w:t>
            </w:r>
            <w:r w:rsidR="006E3476" w:rsidRPr="00B32BB5">
              <w:rPr>
                <w:webHidden/>
              </w:rPr>
              <w:tab/>
            </w:r>
            <w:r w:rsidR="006E3476" w:rsidRPr="00B32BB5">
              <w:rPr>
                <w:webHidden/>
              </w:rPr>
              <w:fldChar w:fldCharType="begin"/>
            </w:r>
            <w:r w:rsidR="006E3476" w:rsidRPr="00B32BB5">
              <w:rPr>
                <w:webHidden/>
              </w:rPr>
              <w:instrText xml:space="preserve"> PAGEREF _Toc193826833 \h </w:instrText>
            </w:r>
            <w:r w:rsidR="006E3476" w:rsidRPr="00B32BB5">
              <w:rPr>
                <w:webHidden/>
              </w:rPr>
            </w:r>
            <w:r w:rsidR="006E3476"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3</w:t>
            </w:r>
            <w:r w:rsidR="006E3476" w:rsidRPr="00B32BB5">
              <w:rPr>
                <w:webHidden/>
              </w:rPr>
              <w:fldChar w:fldCharType="end"/>
            </w:r>
          </w:hyperlink>
        </w:p>
        <w:p w14:paraId="7DD2E43D" w14:textId="3B72D79D" w:rsidR="006E3476" w:rsidRPr="00B32BB5" w:rsidRDefault="006E3476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34" w:history="1">
            <w:r w:rsidRPr="00B32BB5">
              <w:rPr>
                <w:rStyle w:val="a6"/>
              </w:rPr>
              <w:t>1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Термины и определения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_Toc193826834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4</w:t>
            </w:r>
            <w:r w:rsidRPr="00B32BB5">
              <w:rPr>
                <w:webHidden/>
              </w:rPr>
              <w:fldChar w:fldCharType="end"/>
            </w:r>
          </w:hyperlink>
        </w:p>
        <w:p w14:paraId="1E8AFD16" w14:textId="2ECAD507" w:rsidR="006E3476" w:rsidRPr="00B32BB5" w:rsidRDefault="006E3476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35" w:history="1">
            <w:r w:rsidRPr="00B32BB5">
              <w:rPr>
                <w:rStyle w:val="a6"/>
              </w:rPr>
              <w:t>2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Перечень сокращений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_Toc193826835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5</w:t>
            </w:r>
            <w:r w:rsidRPr="00B32BB5">
              <w:rPr>
                <w:webHidden/>
              </w:rPr>
              <w:fldChar w:fldCharType="end"/>
            </w:r>
          </w:hyperlink>
        </w:p>
        <w:p w14:paraId="551BF175" w14:textId="0E37D82A" w:rsidR="006E3476" w:rsidRPr="00B32BB5" w:rsidRDefault="006E3476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36" w:history="1">
            <w:r w:rsidRPr="00B32BB5">
              <w:rPr>
                <w:rStyle w:val="a6"/>
              </w:rPr>
              <w:t>3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Основные сведения о разработке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_Toc193826836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6</w:t>
            </w:r>
            <w:r w:rsidRPr="00B32BB5">
              <w:rPr>
                <w:webHidden/>
              </w:rPr>
              <w:fldChar w:fldCharType="end"/>
            </w:r>
          </w:hyperlink>
        </w:p>
        <w:p w14:paraId="2C0B05BF" w14:textId="29EDD83E" w:rsidR="006E3476" w:rsidRPr="00B32BB5" w:rsidRDefault="006E347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37" w:history="1">
            <w:r w:rsidRPr="00B32BB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Наименование разработки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_Toc193826837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6</w:t>
            </w:r>
            <w:r w:rsidRPr="00B32BB5">
              <w:rPr>
                <w:webHidden/>
              </w:rPr>
              <w:fldChar w:fldCharType="end"/>
            </w:r>
          </w:hyperlink>
        </w:p>
        <w:p w14:paraId="3DE84DF9" w14:textId="1B9EAA9A" w:rsidR="006E3476" w:rsidRPr="00B32BB5" w:rsidRDefault="006E347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38" w:history="1">
            <w:r w:rsidRPr="00B32BB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Цель и задачи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_Toc193826838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6</w:t>
            </w:r>
            <w:r w:rsidRPr="00B32BB5">
              <w:rPr>
                <w:webHidden/>
              </w:rPr>
              <w:fldChar w:fldCharType="end"/>
            </w:r>
          </w:hyperlink>
        </w:p>
        <w:p w14:paraId="14041E47" w14:textId="07E38024" w:rsidR="006E3476" w:rsidRPr="00B32BB5" w:rsidRDefault="006E347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39" w:history="1">
            <w:r w:rsidRPr="00B32BB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Сведения об участниках разработки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_Toc193826839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6</w:t>
            </w:r>
            <w:r w:rsidRPr="00B32BB5">
              <w:rPr>
                <w:webHidden/>
              </w:rPr>
              <w:fldChar w:fldCharType="end"/>
            </w:r>
          </w:hyperlink>
        </w:p>
        <w:p w14:paraId="7D0A54F1" w14:textId="7442D68E" w:rsidR="006E3476" w:rsidRPr="00B32BB5" w:rsidRDefault="006E347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40" w:history="1">
            <w:r w:rsidRPr="00B32BB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3.4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Сроки разработки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_Toc193826840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6</w:t>
            </w:r>
            <w:r w:rsidRPr="00B32BB5">
              <w:rPr>
                <w:webHidden/>
              </w:rPr>
              <w:fldChar w:fldCharType="end"/>
            </w:r>
          </w:hyperlink>
        </w:p>
        <w:p w14:paraId="1069A8E0" w14:textId="1E04B25D" w:rsidR="006E3476" w:rsidRPr="00B32BB5" w:rsidRDefault="006E347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41" w:history="1">
            <w:r w:rsidRPr="00B32BB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Назначение разработки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_Toc193826841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6</w:t>
            </w:r>
            <w:r w:rsidRPr="00B32BB5">
              <w:rPr>
                <w:webHidden/>
              </w:rPr>
              <w:fldChar w:fldCharType="end"/>
            </w:r>
          </w:hyperlink>
        </w:p>
        <w:p w14:paraId="40804EA6" w14:textId="29C877E5" w:rsidR="006E3476" w:rsidRPr="00B32BB5" w:rsidRDefault="006E3476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42" w:history="1">
            <w:r w:rsidRPr="00B32BB5">
              <w:rPr>
                <w:rStyle w:val="a6"/>
              </w:rPr>
              <w:t>3.5.1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Функциональное назначение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_Toc193826842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6</w:t>
            </w:r>
            <w:r w:rsidRPr="00B32BB5">
              <w:rPr>
                <w:webHidden/>
              </w:rPr>
              <w:fldChar w:fldCharType="end"/>
            </w:r>
          </w:hyperlink>
        </w:p>
        <w:p w14:paraId="155615C4" w14:textId="6602D823" w:rsidR="006E3476" w:rsidRPr="00B32BB5" w:rsidRDefault="006E3476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43" w:history="1">
            <w:r w:rsidRPr="00B32BB5">
              <w:rPr>
                <w:rStyle w:val="a6"/>
              </w:rPr>
              <w:t>3.5.2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Эксплуатационное назначение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_Toc193826843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6</w:t>
            </w:r>
            <w:r w:rsidRPr="00B32BB5">
              <w:rPr>
                <w:webHidden/>
              </w:rPr>
              <w:fldChar w:fldCharType="end"/>
            </w:r>
          </w:hyperlink>
        </w:p>
        <w:p w14:paraId="228DC36A" w14:textId="2FBBF041" w:rsidR="006E3476" w:rsidRPr="00B32BB5" w:rsidRDefault="006E3476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44" w:history="1">
            <w:r w:rsidRPr="00B32BB5">
              <w:rPr>
                <w:rStyle w:val="a6"/>
              </w:rPr>
              <w:t>4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Анализ предметной области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_Toc193826844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7</w:t>
            </w:r>
            <w:r w:rsidRPr="00B32BB5">
              <w:rPr>
                <w:webHidden/>
              </w:rPr>
              <w:fldChar w:fldCharType="end"/>
            </w:r>
          </w:hyperlink>
        </w:p>
        <w:p w14:paraId="338E90BA" w14:textId="1E58052B" w:rsidR="006E3476" w:rsidRPr="00B32BB5" w:rsidRDefault="006E347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45" w:history="1">
            <w:r w:rsidRPr="00B32BB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Описание предметной области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_Toc193826845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7</w:t>
            </w:r>
            <w:r w:rsidRPr="00B32BB5">
              <w:rPr>
                <w:webHidden/>
              </w:rPr>
              <w:fldChar w:fldCharType="end"/>
            </w:r>
          </w:hyperlink>
        </w:p>
        <w:p w14:paraId="7F52F387" w14:textId="35C3D18F" w:rsidR="006E3476" w:rsidRPr="00B32BB5" w:rsidRDefault="006E347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46" w:history="1">
            <w:r w:rsidRPr="00B32BB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Обзор аналогов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_Toc193826846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7</w:t>
            </w:r>
            <w:r w:rsidRPr="00B32BB5">
              <w:rPr>
                <w:webHidden/>
              </w:rPr>
              <w:fldChar w:fldCharType="end"/>
            </w:r>
          </w:hyperlink>
        </w:p>
        <w:p w14:paraId="2C557895" w14:textId="107562AA" w:rsidR="006E3476" w:rsidRPr="00B32BB5" w:rsidRDefault="006E3476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47" w:history="1">
            <w:r w:rsidRPr="00B32BB5">
              <w:rPr>
                <w:rStyle w:val="a6"/>
              </w:rPr>
              <w:t>5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Требования к результатам разработки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_Toc193826847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8</w:t>
            </w:r>
            <w:r w:rsidRPr="00B32BB5">
              <w:rPr>
                <w:webHidden/>
              </w:rPr>
              <w:fldChar w:fldCharType="end"/>
            </w:r>
          </w:hyperlink>
        </w:p>
        <w:p w14:paraId="65FFAD64" w14:textId="6B7E37DF" w:rsidR="006E3476" w:rsidRPr="00B32BB5" w:rsidRDefault="006E347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48" w:history="1">
            <w:r w:rsidRPr="00B32BB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5.1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Правила игры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_Toc193826848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8</w:t>
            </w:r>
            <w:r w:rsidRPr="00B32BB5">
              <w:rPr>
                <w:webHidden/>
              </w:rPr>
              <w:fldChar w:fldCharType="end"/>
            </w:r>
          </w:hyperlink>
        </w:p>
        <w:p w14:paraId="1CABB730" w14:textId="5610FCE1" w:rsidR="006E3476" w:rsidRPr="00B32BB5" w:rsidRDefault="006E347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49" w:history="1">
            <w:r w:rsidRPr="00B32BB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Требования к функциям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_Toc193826849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8</w:t>
            </w:r>
            <w:r w:rsidRPr="00B32BB5">
              <w:rPr>
                <w:webHidden/>
              </w:rPr>
              <w:fldChar w:fldCharType="end"/>
            </w:r>
          </w:hyperlink>
        </w:p>
        <w:p w14:paraId="029F6876" w14:textId="56E733F4" w:rsidR="006E3476" w:rsidRPr="00B32BB5" w:rsidRDefault="006E347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50" w:history="1">
            <w:r w:rsidRPr="00B32BB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5.3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Требования к показателям назначения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_Toc193826850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8</w:t>
            </w:r>
            <w:r w:rsidRPr="00B32BB5">
              <w:rPr>
                <w:webHidden/>
              </w:rPr>
              <w:fldChar w:fldCharType="end"/>
            </w:r>
          </w:hyperlink>
        </w:p>
        <w:p w14:paraId="387716F0" w14:textId="37C0A9DB" w:rsidR="006E3476" w:rsidRPr="00B32BB5" w:rsidRDefault="006E347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51" w:history="1">
            <w:r w:rsidRPr="00B32BB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5.4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Требования к пользовательскому интерфейсу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_Toc193826851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8</w:t>
            </w:r>
            <w:r w:rsidRPr="00B32BB5">
              <w:rPr>
                <w:webHidden/>
              </w:rPr>
              <w:fldChar w:fldCharType="end"/>
            </w:r>
          </w:hyperlink>
        </w:p>
        <w:p w14:paraId="4BB7C523" w14:textId="2126D376" w:rsidR="006E3476" w:rsidRPr="00B32BB5" w:rsidRDefault="006E347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52" w:history="1">
            <w:r w:rsidRPr="00B32BB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5.5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Требования к видам обеспечения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_Toc193826852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8</w:t>
            </w:r>
            <w:r w:rsidRPr="00B32BB5">
              <w:rPr>
                <w:webHidden/>
              </w:rPr>
              <w:fldChar w:fldCharType="end"/>
            </w:r>
          </w:hyperlink>
        </w:p>
        <w:p w14:paraId="6412B949" w14:textId="2DA2AFDE" w:rsidR="006E3476" w:rsidRPr="00B32BB5" w:rsidRDefault="006E3476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53" w:history="1">
            <w:r w:rsidRPr="00B32BB5">
              <w:rPr>
                <w:rStyle w:val="a6"/>
              </w:rPr>
              <w:t>5.5.1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Требования к математическому обеспечению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_Toc193826853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8</w:t>
            </w:r>
            <w:r w:rsidRPr="00B32BB5">
              <w:rPr>
                <w:webHidden/>
              </w:rPr>
              <w:fldChar w:fldCharType="end"/>
            </w:r>
          </w:hyperlink>
        </w:p>
        <w:p w14:paraId="3D5B231A" w14:textId="74D8AC6A" w:rsidR="006E3476" w:rsidRPr="00B32BB5" w:rsidRDefault="006E3476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54" w:history="1">
            <w:r w:rsidRPr="00B32BB5">
              <w:rPr>
                <w:rStyle w:val="a6"/>
              </w:rPr>
              <w:t>5.5.2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Требования к информационному обеспечению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_Toc193826854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8</w:t>
            </w:r>
            <w:r w:rsidRPr="00B32BB5">
              <w:rPr>
                <w:webHidden/>
              </w:rPr>
              <w:fldChar w:fldCharType="end"/>
            </w:r>
          </w:hyperlink>
        </w:p>
        <w:p w14:paraId="6C5E6067" w14:textId="6404E37D" w:rsidR="006E3476" w:rsidRPr="00B32BB5" w:rsidRDefault="006E3476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55" w:history="1">
            <w:r w:rsidRPr="00B32BB5">
              <w:rPr>
                <w:rStyle w:val="a6"/>
              </w:rPr>
              <w:t>5.5.3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Требования к метрологическому обеспечению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_Toc193826855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8</w:t>
            </w:r>
            <w:r w:rsidRPr="00B32BB5">
              <w:rPr>
                <w:webHidden/>
              </w:rPr>
              <w:fldChar w:fldCharType="end"/>
            </w:r>
          </w:hyperlink>
        </w:p>
        <w:p w14:paraId="7BA545F4" w14:textId="012B720B" w:rsidR="006E3476" w:rsidRPr="00B32BB5" w:rsidRDefault="006E3476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56" w:history="1">
            <w:r w:rsidRPr="00B32BB5">
              <w:rPr>
                <w:rStyle w:val="a6"/>
              </w:rPr>
              <w:t>5.5.4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Требования к техническому обеспечению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_Toc193826856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8</w:t>
            </w:r>
            <w:r w:rsidRPr="00B32BB5">
              <w:rPr>
                <w:webHidden/>
              </w:rPr>
              <w:fldChar w:fldCharType="end"/>
            </w:r>
          </w:hyperlink>
        </w:p>
        <w:p w14:paraId="0E798945" w14:textId="42DFDCFB" w:rsidR="006E3476" w:rsidRPr="00B32BB5" w:rsidRDefault="006E347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57" w:history="1">
            <w:r w:rsidRPr="00B32BB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5.6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Требования к надежности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_Toc193826857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8</w:t>
            </w:r>
            <w:r w:rsidRPr="00B32BB5">
              <w:rPr>
                <w:webHidden/>
              </w:rPr>
              <w:fldChar w:fldCharType="end"/>
            </w:r>
          </w:hyperlink>
        </w:p>
        <w:p w14:paraId="6793D7A2" w14:textId="53FBCE53" w:rsidR="006E3476" w:rsidRPr="00B32BB5" w:rsidRDefault="006E347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58" w:history="1">
            <w:r w:rsidRPr="00B32BB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5.7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Требования к безопасности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_Toc193826858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8</w:t>
            </w:r>
            <w:r w:rsidRPr="00B32BB5">
              <w:rPr>
                <w:webHidden/>
              </w:rPr>
              <w:fldChar w:fldCharType="end"/>
            </w:r>
          </w:hyperlink>
        </w:p>
        <w:p w14:paraId="2DC44B34" w14:textId="77E2AF15" w:rsidR="006E3476" w:rsidRPr="00B32BB5" w:rsidRDefault="006E347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59" w:history="1">
            <w:r w:rsidRPr="00B32BB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5.8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Требования к патентной чистоте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_Toc193826859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8</w:t>
            </w:r>
            <w:r w:rsidRPr="00B32BB5">
              <w:rPr>
                <w:webHidden/>
              </w:rPr>
              <w:fldChar w:fldCharType="end"/>
            </w:r>
          </w:hyperlink>
        </w:p>
        <w:p w14:paraId="5E85CC33" w14:textId="29716395" w:rsidR="006E3476" w:rsidRPr="00B32BB5" w:rsidRDefault="006E347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60" w:history="1">
            <w:r w:rsidRPr="00B32BB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5.9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Требования к перспективам развития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_Toc193826860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8</w:t>
            </w:r>
            <w:r w:rsidRPr="00B32BB5">
              <w:rPr>
                <w:webHidden/>
              </w:rPr>
              <w:fldChar w:fldCharType="end"/>
            </w:r>
          </w:hyperlink>
        </w:p>
        <w:p w14:paraId="4DF7B737" w14:textId="29543040" w:rsidR="006E3476" w:rsidRPr="00B32BB5" w:rsidRDefault="006E3476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61" w:history="1">
            <w:r w:rsidRPr="00B32BB5">
              <w:rPr>
                <w:rStyle w:val="a6"/>
              </w:rPr>
              <w:t>6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Состав и содержание работ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_Toc193826861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9</w:t>
            </w:r>
            <w:r w:rsidRPr="00B32BB5">
              <w:rPr>
                <w:webHidden/>
              </w:rPr>
              <w:fldChar w:fldCharType="end"/>
            </w:r>
          </w:hyperlink>
        </w:p>
        <w:p w14:paraId="333C8808" w14:textId="725CBD28" w:rsidR="006E3476" w:rsidRPr="00B32BB5" w:rsidRDefault="006E3476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62" w:history="1">
            <w:r w:rsidRPr="00B32BB5">
              <w:rPr>
                <w:rStyle w:val="a6"/>
              </w:rPr>
              <w:t>7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Порядок разработки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_Toc193826862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10</w:t>
            </w:r>
            <w:r w:rsidRPr="00B32BB5">
              <w:rPr>
                <w:webHidden/>
              </w:rPr>
              <w:fldChar w:fldCharType="end"/>
            </w:r>
          </w:hyperlink>
        </w:p>
        <w:p w14:paraId="343B6696" w14:textId="2F26C18E" w:rsidR="006E3476" w:rsidRPr="00B32BB5" w:rsidRDefault="006E3476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63" w:history="1">
            <w:r w:rsidRPr="00B32BB5">
              <w:rPr>
                <w:rStyle w:val="a6"/>
              </w:rPr>
              <w:t>8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Требования к документированию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_Toc193826863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11</w:t>
            </w:r>
            <w:r w:rsidRPr="00B32BB5">
              <w:rPr>
                <w:webHidden/>
              </w:rPr>
              <w:fldChar w:fldCharType="end"/>
            </w:r>
          </w:hyperlink>
        </w:p>
        <w:p w14:paraId="65DB4D80" w14:textId="29F8D2F0" w:rsidR="006E3476" w:rsidRPr="00B32BB5" w:rsidRDefault="006E3476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64" w:history="1">
            <w:r w:rsidRPr="00B32BB5">
              <w:rPr>
                <w:rStyle w:val="a6"/>
              </w:rPr>
              <w:t>9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Требования к приемно-сдаточным процедурам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_Toc193826864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12</w:t>
            </w:r>
            <w:r w:rsidRPr="00B32BB5">
              <w:rPr>
                <w:webHidden/>
              </w:rPr>
              <w:fldChar w:fldCharType="end"/>
            </w:r>
          </w:hyperlink>
        </w:p>
        <w:p w14:paraId="3CF0F4E1" w14:textId="72EA792E" w:rsidR="00442256" w:rsidRPr="0023221D" w:rsidRDefault="00442256" w:rsidP="0023221D">
          <w:r w:rsidRPr="00B32BB5">
            <w:rPr>
              <w:bCs/>
              <w:szCs w:val="24"/>
            </w:rPr>
            <w:fldChar w:fldCharType="end"/>
          </w:r>
        </w:p>
      </w:sdtContent>
    </w:sdt>
    <w:p w14:paraId="4DB9FE6F" w14:textId="544B907C" w:rsidR="005A4E60" w:rsidRPr="00627BC1" w:rsidRDefault="005A4E60">
      <w:pPr>
        <w:spacing w:before="0" w:after="200" w:line="276" w:lineRule="auto"/>
        <w:ind w:firstLine="0"/>
        <w:contextualSpacing w:val="0"/>
        <w:jc w:val="left"/>
        <w:rPr>
          <w:bCs/>
          <w:noProof/>
        </w:rPr>
      </w:pPr>
      <w:r>
        <w:rPr>
          <w:bCs/>
          <w:noProof/>
        </w:rPr>
        <w:br w:type="page"/>
      </w:r>
    </w:p>
    <w:p w14:paraId="4CEE3E82" w14:textId="4809932B" w:rsidR="00303DC8" w:rsidRDefault="00442256" w:rsidP="008A3C7E">
      <w:pPr>
        <w:pStyle w:val="1"/>
        <w:numPr>
          <w:ilvl w:val="0"/>
          <w:numId w:val="0"/>
        </w:numPr>
        <w:spacing w:after="240"/>
        <w:ind w:left="851"/>
      </w:pPr>
      <w:bookmarkStart w:id="0" w:name="_Toc193826833"/>
      <w:r>
        <w:lastRenderedPageBreak/>
        <w:t>Вв</w:t>
      </w:r>
      <w:r w:rsidR="005A4E60" w:rsidRPr="00F62DCD">
        <w:t>едение</w:t>
      </w:r>
      <w:bookmarkEnd w:id="0"/>
    </w:p>
    <w:p w14:paraId="325FC5F6" w14:textId="18F0D0FA" w:rsidR="00171542" w:rsidRDefault="00171542" w:rsidP="00171542">
      <w:r>
        <w:t>Данный документ фиксирует требования к проекту, его назначению и техническим характеристикам, регламентирует перечень необходимых стадий создания программного продукта и его документирования, а также специальный требования.</w:t>
      </w:r>
    </w:p>
    <w:p w14:paraId="75BA87AC" w14:textId="5BC11305" w:rsidR="00171542" w:rsidRDefault="00171542" w:rsidP="00171542">
      <w:r>
        <w:t>Документ предназначен для технических специалистов</w:t>
      </w:r>
      <w:r w:rsidR="00A64448">
        <w:t>,</w:t>
      </w:r>
      <w:r>
        <w:t xml:space="preserve"> участников приемо-сдаточных испытаний</w:t>
      </w:r>
      <w:r w:rsidR="00A64448">
        <w:t xml:space="preserve"> и</w:t>
      </w:r>
      <w:r>
        <w:t xml:space="preserve"> заказчика</w:t>
      </w:r>
      <w:r w:rsidR="00A64448">
        <w:t>.</w:t>
      </w:r>
    </w:p>
    <w:p w14:paraId="4A107617" w14:textId="5B50FAE7" w:rsidR="00171542" w:rsidRPr="00171542" w:rsidRDefault="00171542" w:rsidP="00171542">
      <w:r>
        <w:t>Документ необходим для ознакомления с техническими требованиями и целевыми свойствами разрабатываемой программы, формирует представление об ожидаемом результате и обеспечивает формирование критериев оценки полученного результата.</w:t>
      </w:r>
    </w:p>
    <w:p w14:paraId="794047BB" w14:textId="4CB658BF" w:rsidR="00A63893" w:rsidRDefault="00EB6A0B" w:rsidP="00C10B2D">
      <w:pPr>
        <w:pStyle w:val="1"/>
      </w:pPr>
      <w:bookmarkStart w:id="1" w:name="_Toc193826834"/>
      <w:bookmarkStart w:id="2" w:name="_Toc74526610"/>
      <w:bookmarkStart w:id="3" w:name="_Toc128474254"/>
      <w:r w:rsidRPr="00EB6A0B">
        <w:lastRenderedPageBreak/>
        <w:t>Термины и определения</w:t>
      </w:r>
      <w:bookmarkEnd w:id="1"/>
    </w:p>
    <w:p w14:paraId="0C09652B" w14:textId="112AF456" w:rsidR="00032D38" w:rsidRDefault="00032D38" w:rsidP="00032D38">
      <w:r>
        <w:t>Десктопное приложение (настольное ПО) — прикладное программное обеспечение, функционирующее локально в среде операционной системы на рабочей станции пользователя без обязательного постоянного сетевого взаимодействия с внешними веб-серверами.</w:t>
      </w:r>
    </w:p>
    <w:p w14:paraId="042FA8E2" w14:textId="37EC4AAE" w:rsidR="00032D38" w:rsidRDefault="00032D38" w:rsidP="00032D38">
      <w:r>
        <w:t>E-</w:t>
      </w:r>
      <w:proofErr w:type="spellStart"/>
      <w:r>
        <w:t>commerce</w:t>
      </w:r>
      <w:proofErr w:type="spellEnd"/>
      <w:r>
        <w:t xml:space="preserve"> (электронная коммерция) — совокупность информационных технологий и цифровых сервисов, обеспечивающих дистанционное совершение торговых операций через сеть Интернет; в проекте термин используется для описания перспективной интеграции с внешними сервисами доставки продуктов и онлайн-ритейла.</w:t>
      </w:r>
    </w:p>
    <w:p w14:paraId="333AA921" w14:textId="7EF9BAF7" w:rsidR="00032D38" w:rsidRDefault="00032D38" w:rsidP="00032D38">
      <w:r>
        <w:t xml:space="preserve">Python — интерпретируемый высокоуровневый язык программирования общего назначения, поддерживающий </w:t>
      </w:r>
      <w:proofErr w:type="spellStart"/>
      <w:r>
        <w:t>мультипарадигменную</w:t>
      </w:r>
      <w:proofErr w:type="spellEnd"/>
      <w:r>
        <w:t xml:space="preserve"> разработку и оптимизированный для быстрой реализации модульных систем и алгоритмов.</w:t>
      </w:r>
    </w:p>
    <w:p w14:paraId="349BBB0D" w14:textId="4D869A0E" w:rsidR="00032D38" w:rsidRDefault="00032D38" w:rsidP="00032D38">
      <w:r>
        <w:t>IDE (Integrated Development Environment, интегрированная среда разработки) — программный комплекс, объединяющий специализированный редактор исходного кода, средства автоматизации сборки, интерпретатор и механизмы отладки в едином пользовательском интерфейсе.</w:t>
      </w:r>
    </w:p>
    <w:p w14:paraId="6A3701FD" w14:textId="3FD0DC89" w:rsidR="00032D38" w:rsidRDefault="00032D38" w:rsidP="00032D38">
      <w:proofErr w:type="spellStart"/>
      <w:r>
        <w:t>Tkinter</w:t>
      </w:r>
      <w:proofErr w:type="spellEnd"/>
      <w:r>
        <w:t xml:space="preserve"> — кроссплатформенная графическая библиотека стандартного дистрибутива Python, предоставляющая интерфейс доступа к элементам управления оконного инструментария </w:t>
      </w:r>
      <w:proofErr w:type="spellStart"/>
      <w:r>
        <w:t>Tcl</w:t>
      </w:r>
      <w:proofErr w:type="spellEnd"/>
      <w:r>
        <w:t>/</w:t>
      </w:r>
      <w:proofErr w:type="spellStart"/>
      <w:r>
        <w:t>Tk</w:t>
      </w:r>
      <w:proofErr w:type="spellEnd"/>
      <w:r>
        <w:t xml:space="preserve"> для построения графического интерфейса пользователя (GUI).</w:t>
      </w:r>
    </w:p>
    <w:p w14:paraId="479B5EDA" w14:textId="4AA93841" w:rsidR="00032D38" w:rsidRDefault="00032D38" w:rsidP="00032D38">
      <w:r>
        <w:t xml:space="preserve">JSON (JavaScript Object </w:t>
      </w:r>
      <w:proofErr w:type="spellStart"/>
      <w:r>
        <w:t>Notation</w:t>
      </w:r>
      <w:proofErr w:type="spellEnd"/>
      <w:r>
        <w:t>) — текстовый машинно-читаемый формат сериализации и обмена данными, представляющий информацию в виде структурированных коллекций пар «ключ — значение» и массивов.</w:t>
      </w:r>
    </w:p>
    <w:p w14:paraId="494B65E0" w14:textId="58DFF033" w:rsidR="00032D38" w:rsidRDefault="00032D38" w:rsidP="00032D38">
      <w:proofErr w:type="spellStart"/>
      <w:r>
        <w:t>Pillow</w:t>
      </w:r>
      <w:proofErr w:type="spellEnd"/>
      <w:r>
        <w:t xml:space="preserve"> (PIL </w:t>
      </w:r>
      <w:proofErr w:type="spellStart"/>
      <w:r>
        <w:t>Fork</w:t>
      </w:r>
      <w:proofErr w:type="spellEnd"/>
      <w:r>
        <w:t>) — библиотека языка Python для обработки растровой графики, предоставляющая средства импорта, трансформации, масштабирования и интеграции изображений в графический интерфейс приложения.</w:t>
      </w:r>
    </w:p>
    <w:p w14:paraId="0A77664A" w14:textId="4ECCD858" w:rsidR="00171542" w:rsidRDefault="00032D38" w:rsidP="00032D38">
      <w:r>
        <w:t xml:space="preserve">API (Application </w:t>
      </w:r>
      <w:proofErr w:type="spellStart"/>
      <w:r>
        <w:t>Programming</w:t>
      </w:r>
      <w:proofErr w:type="spellEnd"/>
      <w:r>
        <w:t xml:space="preserve"> Interface, программный интерфейс приложения) — стандартизированный набор протоколов, функций и соглашений о вызовах, определяющий правила взаимодействия между независимыми программными компонентами или внешними сервисами.</w:t>
      </w:r>
    </w:p>
    <w:p w14:paraId="1735871E" w14:textId="3FBCECB8" w:rsidR="00155157" w:rsidRPr="00171542" w:rsidRDefault="00155157" w:rsidP="00032D38">
      <w:r w:rsidRPr="00155157">
        <w:t xml:space="preserve">UNEP (United Nations Environment </w:t>
      </w:r>
      <w:proofErr w:type="spellStart"/>
      <w:r w:rsidRPr="00155157">
        <w:t>Programme</w:t>
      </w:r>
      <w:proofErr w:type="spellEnd"/>
      <w:r w:rsidRPr="00155157">
        <w:t>, ЮНЕП) — орган в системе Организации Объединенных Наций, координирующий глобальные природоохранные инициативы, программы рационального природопользования и мониторинг экологических показателей (в контексте проекта — международный орган, формирующий методологию и глобальную статистику по учету пищевых потерь и отходов).</w:t>
      </w:r>
    </w:p>
    <w:p w14:paraId="63A1A4BE" w14:textId="7451E160" w:rsidR="00A82498" w:rsidRDefault="00A82498" w:rsidP="00A82498">
      <w:pPr>
        <w:pStyle w:val="1"/>
      </w:pPr>
      <w:bookmarkStart w:id="4" w:name="_Toc193826835"/>
      <w:r>
        <w:lastRenderedPageBreak/>
        <w:t>Перечень сокращений</w:t>
      </w:r>
      <w:bookmarkEnd w:id="4"/>
    </w:p>
    <w:p w14:paraId="04400422" w14:textId="0A68DA66" w:rsidR="00171542" w:rsidRDefault="00171542" w:rsidP="00171542">
      <w:r>
        <w:t>Данный документ содержит термины, сокращения и аббревиатуры.</w:t>
      </w:r>
    </w:p>
    <w:p w14:paraId="215C7089" w14:textId="77777777" w:rsidR="00032D38" w:rsidRDefault="00032D38" w:rsidP="00032D38">
      <w:r>
        <w:t>СУБД (система управления базами данных) — комплекс программных и языковых средств, предназначенный для создания, ведения, модификации и совместного использования структурированных массивов данных.</w:t>
      </w:r>
    </w:p>
    <w:p w14:paraId="1346E218" w14:textId="5C6D391D" w:rsidR="00032D38" w:rsidRDefault="00155157" w:rsidP="00171542">
      <w:r w:rsidRPr="00155157">
        <w:t xml:space="preserve">UNEP (ЮНЕП) — United Nations Environment </w:t>
      </w:r>
      <w:proofErr w:type="spellStart"/>
      <w:r w:rsidRPr="00155157">
        <w:t>Programme</w:t>
      </w:r>
      <w:proofErr w:type="spellEnd"/>
      <w:r w:rsidRPr="00155157">
        <w:t xml:space="preserve"> (Программа Организации Объединенных Наций по окружающей среде).</w:t>
      </w:r>
    </w:p>
    <w:p w14:paraId="2A480076" w14:textId="06434377" w:rsidR="00155157" w:rsidRPr="00155157" w:rsidRDefault="00155157" w:rsidP="00155157">
      <w:pPr>
        <w:rPr>
          <w:lang w:val="en-US"/>
        </w:rPr>
      </w:pPr>
      <w:r w:rsidRPr="00155157">
        <w:rPr>
          <w:lang w:val="en-US"/>
        </w:rPr>
        <w:t xml:space="preserve">API (Application Programming Interface) — </w:t>
      </w:r>
      <w:r>
        <w:t>программный</w:t>
      </w:r>
      <w:r w:rsidRPr="00155157">
        <w:rPr>
          <w:lang w:val="en-US"/>
        </w:rPr>
        <w:t xml:space="preserve"> </w:t>
      </w:r>
      <w:r>
        <w:t>интерфейс</w:t>
      </w:r>
      <w:r w:rsidRPr="00155157">
        <w:rPr>
          <w:lang w:val="en-US"/>
        </w:rPr>
        <w:t xml:space="preserve"> </w:t>
      </w:r>
      <w:r>
        <w:t>приложения</w:t>
      </w:r>
      <w:r w:rsidRPr="00155157">
        <w:rPr>
          <w:lang w:val="en-US"/>
        </w:rPr>
        <w:t>.</w:t>
      </w:r>
    </w:p>
    <w:p w14:paraId="166B1B53" w14:textId="35C72905" w:rsidR="00155157" w:rsidRPr="00155157" w:rsidRDefault="00155157" w:rsidP="00155157">
      <w:pPr>
        <w:rPr>
          <w:lang w:val="en-US"/>
        </w:rPr>
      </w:pPr>
      <w:r w:rsidRPr="00155157">
        <w:rPr>
          <w:lang w:val="en-US"/>
        </w:rPr>
        <w:t xml:space="preserve">IDE (Integrated Development Environment) — </w:t>
      </w:r>
      <w:r>
        <w:t>интегрированная</w:t>
      </w:r>
      <w:r w:rsidRPr="00155157">
        <w:rPr>
          <w:lang w:val="en-US"/>
        </w:rPr>
        <w:t xml:space="preserve"> </w:t>
      </w:r>
      <w:r>
        <w:t>среда</w:t>
      </w:r>
      <w:r w:rsidRPr="00155157">
        <w:rPr>
          <w:lang w:val="en-US"/>
        </w:rPr>
        <w:t xml:space="preserve"> </w:t>
      </w:r>
      <w:r>
        <w:t>разработки</w:t>
      </w:r>
      <w:r w:rsidRPr="00155157">
        <w:rPr>
          <w:lang w:val="en-US"/>
        </w:rPr>
        <w:t>.</w:t>
      </w:r>
    </w:p>
    <w:p w14:paraId="3D491542" w14:textId="08502E48" w:rsidR="00155157" w:rsidRPr="00171542" w:rsidRDefault="00155157" w:rsidP="00155157">
      <w:r>
        <w:t xml:space="preserve">JSON (JavaScript Object </w:t>
      </w:r>
      <w:proofErr w:type="spellStart"/>
      <w:r>
        <w:t>Notation</w:t>
      </w:r>
      <w:proofErr w:type="spellEnd"/>
      <w:r>
        <w:t>) — текстовый формат обмена и сериализации данных на основе нотации объектов JavaScript.</w:t>
      </w:r>
    </w:p>
    <w:p w14:paraId="38600864" w14:textId="738F3B7D" w:rsidR="00592879" w:rsidRDefault="00592879" w:rsidP="00592879">
      <w:pPr>
        <w:pStyle w:val="1"/>
      </w:pPr>
      <w:bookmarkStart w:id="5" w:name="_Toc193826836"/>
      <w:r>
        <w:lastRenderedPageBreak/>
        <w:t>Основные сведения о разработке</w:t>
      </w:r>
      <w:bookmarkEnd w:id="5"/>
    </w:p>
    <w:p w14:paraId="58EA32B4" w14:textId="576D30C2" w:rsidR="00171542" w:rsidRPr="00171542" w:rsidRDefault="00171542" w:rsidP="00171542">
      <w:r>
        <w:t xml:space="preserve">В данном разделе </w:t>
      </w:r>
      <w:r w:rsidR="00C069AD">
        <w:t>настоящего технического задания описываются основные сведения о разработке приложения «Что приготовить?».</w:t>
      </w:r>
    </w:p>
    <w:p w14:paraId="41078D8B" w14:textId="12F46E74" w:rsidR="00F91124" w:rsidRDefault="00A52CF3" w:rsidP="00A52CF3">
      <w:pPr>
        <w:pStyle w:val="2"/>
      </w:pPr>
      <w:bookmarkStart w:id="6" w:name="_Toc193826837"/>
      <w:r>
        <w:t>Наименование разработки</w:t>
      </w:r>
      <w:bookmarkEnd w:id="6"/>
    </w:p>
    <w:p w14:paraId="463E01CD" w14:textId="06AB6E80" w:rsidR="00C069AD" w:rsidRPr="00C069AD" w:rsidRDefault="00F64AC5" w:rsidP="00C069AD">
      <w:r w:rsidRPr="00F64AC5">
        <w:t xml:space="preserve">Наименование разрабатываемого программного продукта — </w:t>
      </w:r>
      <w:r w:rsidRPr="00032D38">
        <w:t>десктопное</w:t>
      </w:r>
      <w:r w:rsidRPr="00F64AC5">
        <w:t xml:space="preserve"> приложение «Что приготовить?». Программный продукт разрабатывается в рамках прохождения учебной практики.</w:t>
      </w:r>
    </w:p>
    <w:p w14:paraId="4D0F4268" w14:textId="781208C3" w:rsidR="00A52CF3" w:rsidRDefault="00A52CF3" w:rsidP="00A52CF3">
      <w:pPr>
        <w:pStyle w:val="2"/>
      </w:pPr>
      <w:bookmarkStart w:id="7" w:name="_Toc193826838"/>
      <w:r>
        <w:t>Цель и задачи</w:t>
      </w:r>
      <w:bookmarkEnd w:id="7"/>
    </w:p>
    <w:p w14:paraId="7DCD1E41" w14:textId="77777777" w:rsidR="009E63C5" w:rsidRDefault="00C069AD" w:rsidP="00C069AD">
      <w:r w:rsidRPr="009E63C5">
        <w:t>Целью настоящей разработки является</w:t>
      </w:r>
      <w:r w:rsidR="009E63C5">
        <w:t xml:space="preserve"> </w:t>
      </w:r>
      <w:r w:rsidR="009E63C5">
        <w:rPr>
          <w:rStyle w:val="citation-42"/>
        </w:rPr>
        <w:t>проектирование и создание программного продукта (десктопного приложения) «Что приготовить?», автоматизирующего процесс подбора кулинарных рецептов на основе имеющихся у пользователя продуктовых запасов</w:t>
      </w:r>
      <w:r w:rsidR="009E63C5">
        <w:t>.</w:t>
      </w:r>
    </w:p>
    <w:p w14:paraId="0287DD43" w14:textId="2DEADC44" w:rsidR="00C069AD" w:rsidRDefault="00C069AD" w:rsidP="00C069AD">
      <w:r w:rsidRPr="009E63C5">
        <w:t>Задачами настоящей разработки является</w:t>
      </w:r>
      <w:r w:rsidR="009E63C5" w:rsidRPr="009E63C5">
        <w:t>:</w:t>
      </w:r>
    </w:p>
    <w:p w14:paraId="2610ECBA" w14:textId="7936632E" w:rsidR="009E63C5" w:rsidRDefault="009E63C5" w:rsidP="00F23B81">
      <w:pPr>
        <w:pStyle w:val="a0"/>
        <w:numPr>
          <w:ilvl w:val="0"/>
          <w:numId w:val="22"/>
        </w:numPr>
      </w:pPr>
      <w:r w:rsidRPr="009E63C5">
        <w:t>Провести системный анализ предметной области и существующих программных аналогов</w:t>
      </w:r>
      <w:r w:rsidR="00F64AC5">
        <w:t>;</w:t>
      </w:r>
    </w:p>
    <w:p w14:paraId="291ED5B8" w14:textId="3687E4E8" w:rsidR="009E63C5" w:rsidRDefault="009E63C5" w:rsidP="00F23B81">
      <w:pPr>
        <w:pStyle w:val="a0"/>
        <w:numPr>
          <w:ilvl w:val="0"/>
          <w:numId w:val="22"/>
        </w:numPr>
      </w:pPr>
      <w:r>
        <w:t>Спроектировать интуитивно понятный графический интерфейс пользователя</w:t>
      </w:r>
      <w:r w:rsidR="00F64AC5">
        <w:t>;</w:t>
      </w:r>
    </w:p>
    <w:p w14:paraId="7D96D4ED" w14:textId="4A767C5A" w:rsidR="009E63C5" w:rsidRDefault="009E63C5" w:rsidP="00F23B81">
      <w:pPr>
        <w:pStyle w:val="a0"/>
        <w:numPr>
          <w:ilvl w:val="0"/>
          <w:numId w:val="22"/>
        </w:numPr>
      </w:pPr>
      <w:r w:rsidRPr="009E63C5">
        <w:t>Разработать алгоритм поиска, сопоставления и фильтрации рецептов по заданным спискам ингредиентов</w:t>
      </w:r>
      <w:r w:rsidR="00F64AC5">
        <w:t>;</w:t>
      </w:r>
    </w:p>
    <w:p w14:paraId="782666A4" w14:textId="4FAB4338" w:rsidR="009E63C5" w:rsidRPr="00C069AD" w:rsidRDefault="009E63C5" w:rsidP="00F23B81">
      <w:pPr>
        <w:pStyle w:val="a0"/>
        <w:numPr>
          <w:ilvl w:val="0"/>
          <w:numId w:val="22"/>
        </w:numPr>
      </w:pPr>
      <w:r>
        <w:t>Осуществить тестирование, отладку и подготовку эксплуатационной документации к программному продукту</w:t>
      </w:r>
      <w:r w:rsidR="00F64AC5">
        <w:t>;</w:t>
      </w:r>
    </w:p>
    <w:p w14:paraId="52EDEC11" w14:textId="7B8BEB57" w:rsidR="00A52CF3" w:rsidRDefault="00847368" w:rsidP="00847368">
      <w:pPr>
        <w:pStyle w:val="2"/>
      </w:pPr>
      <w:bookmarkStart w:id="8" w:name="_Toc193826839"/>
      <w:r>
        <w:t>Сведения об участниках разработки</w:t>
      </w:r>
      <w:bookmarkEnd w:id="8"/>
    </w:p>
    <w:p w14:paraId="41D06FB4" w14:textId="68B7D46C" w:rsidR="00C069AD" w:rsidRDefault="00C069AD" w:rsidP="00C069AD">
      <w:r>
        <w:t xml:space="preserve">Исполнителем настоящей работы является студент ФГБОУ ВО «Вятского государственного университета» (Колледжа </w:t>
      </w:r>
      <w:proofErr w:type="spellStart"/>
      <w:r>
        <w:t>ВятГУ</w:t>
      </w:r>
      <w:proofErr w:type="spellEnd"/>
      <w:r>
        <w:t>), группы ИСПк-101-51-00, Серкин Артём Александрович.</w:t>
      </w:r>
    </w:p>
    <w:p w14:paraId="04A38007" w14:textId="56BFA080" w:rsidR="00C069AD" w:rsidRDefault="00C069AD" w:rsidP="00C069AD">
      <w:r>
        <w:t xml:space="preserve">Заказчиком настоящей работы является коллектив преподавателей ФГБОУ ВО «Вятского государственного университета» (Колледжа </w:t>
      </w:r>
      <w:proofErr w:type="spellStart"/>
      <w:r>
        <w:t>ВятГУ</w:t>
      </w:r>
      <w:proofErr w:type="spellEnd"/>
      <w:r>
        <w:t xml:space="preserve">): </w:t>
      </w:r>
    </w:p>
    <w:p w14:paraId="107D2E1D" w14:textId="099AEE54" w:rsidR="00C069AD" w:rsidRDefault="00C069AD" w:rsidP="00F23B81">
      <w:pPr>
        <w:pStyle w:val="a0"/>
        <w:numPr>
          <w:ilvl w:val="0"/>
          <w:numId w:val="6"/>
        </w:numPr>
      </w:pPr>
      <w:r>
        <w:t>По учебной практике УП05 Мамаева Е.А.;</w:t>
      </w:r>
    </w:p>
    <w:p w14:paraId="17B5AF6F" w14:textId="20B36733" w:rsidR="00C069AD" w:rsidRDefault="00C069AD" w:rsidP="00F23B81">
      <w:pPr>
        <w:pStyle w:val="a0"/>
        <w:numPr>
          <w:ilvl w:val="0"/>
          <w:numId w:val="6"/>
        </w:numPr>
      </w:pPr>
      <w:r>
        <w:t>По МДК06.01 «Внедрение информационных систем» Самоделкин Павел Андреевич;</w:t>
      </w:r>
    </w:p>
    <w:p w14:paraId="1D8ACD58" w14:textId="67DE27F2" w:rsidR="00C069AD" w:rsidRDefault="00C069AD" w:rsidP="00F23B81">
      <w:pPr>
        <w:pStyle w:val="a0"/>
        <w:numPr>
          <w:ilvl w:val="0"/>
          <w:numId w:val="6"/>
        </w:numPr>
      </w:pPr>
      <w:r>
        <w:t>По МДК05.05 «Анализ и разработка технических заданий» Жукова Мария Николаевна</w:t>
      </w:r>
    </w:p>
    <w:p w14:paraId="50AF6A05" w14:textId="6A2F5F94" w:rsidR="00C069AD" w:rsidRPr="00C069AD" w:rsidRDefault="00C069AD" w:rsidP="00F23B81">
      <w:pPr>
        <w:pStyle w:val="a0"/>
        <w:numPr>
          <w:ilvl w:val="0"/>
          <w:numId w:val="6"/>
        </w:numPr>
      </w:pPr>
      <w:r>
        <w:t>Руководитель образовательной программы по специальности «Информационные системы и программирование» Чистяков Геннадий Андреевич</w:t>
      </w:r>
    </w:p>
    <w:p w14:paraId="0A193ADC" w14:textId="36728FA0" w:rsidR="00847368" w:rsidRDefault="00847368" w:rsidP="00847368">
      <w:pPr>
        <w:pStyle w:val="2"/>
      </w:pPr>
      <w:bookmarkStart w:id="9" w:name="_Toc193826840"/>
      <w:r>
        <w:lastRenderedPageBreak/>
        <w:t>Сроки разработки</w:t>
      </w:r>
      <w:bookmarkEnd w:id="9"/>
    </w:p>
    <w:p w14:paraId="63FCC550" w14:textId="3B952EF3" w:rsidR="00C069AD" w:rsidRPr="00C069AD" w:rsidRDefault="00C069AD" w:rsidP="00C069AD">
      <w:r>
        <w:t xml:space="preserve">Разработка программного продукта должна быть осуществлена </w:t>
      </w:r>
      <w:r w:rsidR="00944E3C">
        <w:t xml:space="preserve">с </w:t>
      </w:r>
      <w:r w:rsidR="00A64448" w:rsidRPr="00B85F2E">
        <w:rPr>
          <w:rFonts w:cs="Times New Roman"/>
          <w:szCs w:val="24"/>
        </w:rPr>
        <w:t>17.01.202</w:t>
      </w:r>
      <w:r w:rsidR="00A64448">
        <w:rPr>
          <w:rFonts w:cs="Times New Roman"/>
          <w:szCs w:val="24"/>
        </w:rPr>
        <w:t xml:space="preserve">6 </w:t>
      </w:r>
      <w:r w:rsidR="00944E3C">
        <w:t xml:space="preserve">по </w:t>
      </w:r>
      <w:r w:rsidR="00A64448" w:rsidRPr="00A64448">
        <w:rPr>
          <w:rFonts w:cs="Times New Roman"/>
          <w:szCs w:val="24"/>
        </w:rPr>
        <w:t>20</w:t>
      </w:r>
      <w:r w:rsidR="00A64448" w:rsidRPr="00B85F2E">
        <w:rPr>
          <w:rFonts w:cs="Times New Roman"/>
          <w:szCs w:val="24"/>
        </w:rPr>
        <w:t>.06.2026</w:t>
      </w:r>
      <w:r w:rsidR="00944E3C">
        <w:t>.</w:t>
      </w:r>
    </w:p>
    <w:p w14:paraId="618E75C2" w14:textId="08C5B7C0" w:rsidR="007E7E19" w:rsidRDefault="00847368" w:rsidP="007E7E19">
      <w:pPr>
        <w:pStyle w:val="2"/>
      </w:pPr>
      <w:bookmarkStart w:id="10" w:name="_Toc193826841"/>
      <w:r>
        <w:t>Назначение разработки</w:t>
      </w:r>
      <w:bookmarkEnd w:id="10"/>
      <w:r w:rsidR="007E7E19" w:rsidRPr="007E7E19">
        <w:t xml:space="preserve"> </w:t>
      </w:r>
    </w:p>
    <w:p w14:paraId="2426EAC9" w14:textId="4057A260" w:rsidR="00944E3C" w:rsidRDefault="00944E3C" w:rsidP="00944E3C">
      <w:r w:rsidRPr="009E63C5">
        <w:t>Функциональным назначением продукта является</w:t>
      </w:r>
      <w:r w:rsidR="009E63C5">
        <w:t>:</w:t>
      </w:r>
    </w:p>
    <w:p w14:paraId="7CFD07A6" w14:textId="04ACCC11" w:rsidR="009E63C5" w:rsidRDefault="009E63C5" w:rsidP="00F23B81">
      <w:pPr>
        <w:pStyle w:val="a0"/>
        <w:numPr>
          <w:ilvl w:val="0"/>
          <w:numId w:val="23"/>
        </w:numPr>
      </w:pPr>
      <w:r>
        <w:t>Обеспечение автоматизированного хранения базы рецептов;</w:t>
      </w:r>
    </w:p>
    <w:p w14:paraId="741D49AA" w14:textId="02B9614C" w:rsidR="009E63C5" w:rsidRDefault="009E63C5" w:rsidP="00F23B81">
      <w:pPr>
        <w:pStyle w:val="a0"/>
        <w:numPr>
          <w:ilvl w:val="0"/>
          <w:numId w:val="23"/>
        </w:numPr>
      </w:pPr>
      <w:r>
        <w:t>Осуществление интеллектуального подбора блюд по списку доступных ингредиентов;</w:t>
      </w:r>
    </w:p>
    <w:p w14:paraId="1CD6439A" w14:textId="7FD89895" w:rsidR="009E63C5" w:rsidRDefault="009E63C5" w:rsidP="00F23B81">
      <w:pPr>
        <w:pStyle w:val="a0"/>
        <w:numPr>
          <w:ilvl w:val="0"/>
          <w:numId w:val="23"/>
        </w:numPr>
      </w:pPr>
      <w:r>
        <w:t>Пересчет пропорций продуктов в зависимости от заданного количества порций;</w:t>
      </w:r>
    </w:p>
    <w:p w14:paraId="33628BBC" w14:textId="364CB72E" w:rsidR="009E63C5" w:rsidRPr="009E63C5" w:rsidRDefault="009E63C5" w:rsidP="00F23B81">
      <w:pPr>
        <w:pStyle w:val="a0"/>
        <w:numPr>
          <w:ilvl w:val="0"/>
          <w:numId w:val="23"/>
        </w:numPr>
      </w:pPr>
      <w:r>
        <w:t>Предоставление пользователю возможности ведения персональной кулинарной книги;</w:t>
      </w:r>
    </w:p>
    <w:p w14:paraId="5C992919" w14:textId="783E98C7" w:rsidR="00944E3C" w:rsidRDefault="00944E3C" w:rsidP="00944E3C">
      <w:r w:rsidRPr="00F64AC5">
        <w:t>Эксплуатационным назначение продукта является:</w:t>
      </w:r>
    </w:p>
    <w:p w14:paraId="1477F78B" w14:textId="757E4C32" w:rsidR="00F64AC5" w:rsidRDefault="00F64AC5" w:rsidP="00F23B81">
      <w:pPr>
        <w:pStyle w:val="a0"/>
        <w:numPr>
          <w:ilvl w:val="0"/>
          <w:numId w:val="24"/>
        </w:numPr>
      </w:pPr>
      <w:r>
        <w:t>Помощь пользователю в повседневном планировании рациона питания;</w:t>
      </w:r>
    </w:p>
    <w:p w14:paraId="093E05EA" w14:textId="5CC7EC86" w:rsidR="00F64AC5" w:rsidRPr="00944E3C" w:rsidRDefault="00F64AC5" w:rsidP="00F23B81">
      <w:pPr>
        <w:pStyle w:val="a0"/>
        <w:numPr>
          <w:ilvl w:val="0"/>
          <w:numId w:val="24"/>
        </w:numPr>
      </w:pPr>
      <w:r>
        <w:t>Оптимизация использования имеющихся продуктовых запасов с целью минимизации пищевых отходов;</w:t>
      </w:r>
    </w:p>
    <w:p w14:paraId="011F16E9" w14:textId="4AF4E712" w:rsidR="007E7E19" w:rsidRDefault="007E7E19" w:rsidP="00701BD0">
      <w:pPr>
        <w:pStyle w:val="3"/>
      </w:pPr>
      <w:bookmarkStart w:id="11" w:name="_Toc193826842"/>
      <w:r>
        <w:t>Функциональное назначение</w:t>
      </w:r>
      <w:bookmarkEnd w:id="11"/>
    </w:p>
    <w:p w14:paraId="29420B6F" w14:textId="66453DA8" w:rsidR="00DA4C37" w:rsidRPr="00DA4C37" w:rsidRDefault="00F64AC5" w:rsidP="00DA4C37">
      <w:r w:rsidRPr="00F64AC5">
        <w:t>Функциональным назначением программного продукта является обеспечение локального хранения базы рецептов, осуществление автоматизированного интеллектуального подбора блюд на основе заданного пользователем списка ингредиентов, пересчет требуемых пропорций продуктов в зависимости от указанного количества порций, а также предоставление удобного графического интерфейса для добавления, редактирования и удаления пользовательских рецептурных карт.</w:t>
      </w:r>
    </w:p>
    <w:p w14:paraId="65EBEE70" w14:textId="3417DB2B" w:rsidR="00847368" w:rsidRDefault="007E7E19" w:rsidP="00701BD0">
      <w:pPr>
        <w:pStyle w:val="3"/>
      </w:pPr>
      <w:bookmarkStart w:id="12" w:name="_Toc193826843"/>
      <w:r>
        <w:t>Эксплуатационное назначение</w:t>
      </w:r>
      <w:bookmarkEnd w:id="12"/>
    </w:p>
    <w:p w14:paraId="5F660493" w14:textId="6AE551DC" w:rsidR="00F64AC5" w:rsidRPr="00944E3C" w:rsidRDefault="00F64AC5" w:rsidP="00944E3C">
      <w:r>
        <w:t>Программный продукт устанавливается на персональный компьютер и эксплуатируется в домашних условиях. Целевой аудиторией приложения являются лица, занимающиеся ведением домашнего хозяйства, кулинары-любители, а также пользователи, стремящиеся рационально использовать продукты питания и сократить время на принятие решений о выборе блюд. Использование осуществляется в индивидуальном режиме.</w:t>
      </w:r>
    </w:p>
    <w:p w14:paraId="3C1A1A40" w14:textId="7ED47202" w:rsidR="0002309A" w:rsidRDefault="0002309A" w:rsidP="0002309A">
      <w:pPr>
        <w:pStyle w:val="1"/>
      </w:pPr>
      <w:bookmarkStart w:id="13" w:name="_Toc193826844"/>
      <w:r>
        <w:lastRenderedPageBreak/>
        <w:t xml:space="preserve">Анализ </w:t>
      </w:r>
      <w:r w:rsidR="00E61B22">
        <w:t>предметной области</w:t>
      </w:r>
      <w:bookmarkEnd w:id="13"/>
    </w:p>
    <w:p w14:paraId="3726C458" w14:textId="095B3EDC" w:rsidR="00944E3C" w:rsidRDefault="00944E3C" w:rsidP="00944E3C">
      <w:r w:rsidRPr="002A204E">
        <w:rPr>
          <w:highlight w:val="yellow"/>
        </w:rPr>
        <w:t>(История создания, проблема, модификации, коммерция, статистика по пользователям</w:t>
      </w:r>
      <w:r w:rsidR="002B583C">
        <w:rPr>
          <w:highlight w:val="yellow"/>
        </w:rPr>
        <w:t>, целевая аудитория</w:t>
      </w:r>
      <w:r w:rsidRPr="002A204E">
        <w:rPr>
          <w:highlight w:val="yellow"/>
        </w:rPr>
        <w:t>)</w:t>
      </w:r>
    </w:p>
    <w:p w14:paraId="29736795" w14:textId="77777777" w:rsidR="00F64AC5" w:rsidRDefault="00F64AC5" w:rsidP="00F64AC5">
      <w:r>
        <w:t>В данном разделе проводится анализ предметной области, посвященной домашней кулинарии и автоматизации процесса планирования рациона питания.</w:t>
      </w:r>
    </w:p>
    <w:p w14:paraId="4B5999B8" w14:textId="77777777" w:rsidR="00F64AC5" w:rsidRDefault="00F64AC5" w:rsidP="00F64AC5"/>
    <w:p w14:paraId="6544E69F" w14:textId="77777777" w:rsidR="00F64AC5" w:rsidRDefault="00F64AC5" w:rsidP="00F64AC5">
      <w:r>
        <w:t xml:space="preserve">История развития и проблематика: </w:t>
      </w:r>
    </w:p>
    <w:p w14:paraId="476AF279" w14:textId="4CBC0CD3" w:rsidR="00F64AC5" w:rsidRDefault="00F64AC5" w:rsidP="00F64AC5">
      <w:r>
        <w:t>Исторически процесс выбора блюд для домашнего приготовления опирался на печатные кулинарные издания и личный опыт. С развитием глобальной сети Интернет появились тысячи кулинарных веб-ресурсов, что породило новую проблему — избыток неструктурированной информации. Ежедневно пользователи сталкиваются с необходимостью вручную сопоставлять имеющиеся в наличии (в холодильнике) продуктовые запасы с требованиями найденных рецептов. Данный подход неэффективен, так как приводит к нерациональному использованию продуктов, их преждевременной порче и необоснованным ежедневным временным затратам на планирование меню.</w:t>
      </w:r>
    </w:p>
    <w:p w14:paraId="6CE4E27F" w14:textId="77777777" w:rsidR="00F64AC5" w:rsidRDefault="00F64AC5" w:rsidP="00F64AC5"/>
    <w:p w14:paraId="68528358" w14:textId="77777777" w:rsidR="00F64AC5" w:rsidRDefault="00F64AC5" w:rsidP="00F64AC5">
      <w:r>
        <w:t xml:space="preserve">Коммерциализация и модификации: </w:t>
      </w:r>
    </w:p>
    <w:p w14:paraId="23D21A79" w14:textId="1F505827" w:rsidR="00F64AC5" w:rsidRDefault="00F64AC5" w:rsidP="00F64AC5">
      <w:r>
        <w:t>На современном рынке программного обеспечения уже представлены коммерческие решения (в виде мобильных и веб-приложений), предлагающие алгоритмы поиска по ингредиентам. Монетизация подобных проектов обычно осуществляется за счет встроенной рекламы, продажи платных подписок (премиум-рецепты, диетические планы) или интеграции с сервисами доставки продуктов (</w:t>
      </w:r>
      <w:r w:rsidRPr="00032D38">
        <w:t>E-</w:t>
      </w:r>
      <w:proofErr w:type="spellStart"/>
      <w:r w:rsidRPr="00032D38">
        <w:t>commerce</w:t>
      </w:r>
      <w:proofErr w:type="spellEnd"/>
      <w:r>
        <w:t>). Тем не менее, многие существующие аналоги перегружены рекламным контентом, требуют постоянного подключения к сети Интернет или не имеют качественной русскоязычной локализации.</w:t>
      </w:r>
    </w:p>
    <w:p w14:paraId="4E4E6301" w14:textId="77777777" w:rsidR="00F64AC5" w:rsidRDefault="00F64AC5" w:rsidP="00F64AC5"/>
    <w:p w14:paraId="6E982363" w14:textId="77777777" w:rsidR="005E482A" w:rsidRDefault="00F64AC5" w:rsidP="00F64AC5">
      <w:r>
        <w:t>Целевая аудитория и статистика:</w:t>
      </w:r>
    </w:p>
    <w:p w14:paraId="0C8735D2" w14:textId="5D926EF8" w:rsidR="00F64AC5" w:rsidRDefault="00F64AC5" w:rsidP="00F64AC5">
      <w:r w:rsidRPr="00657122">
        <w:rPr>
          <w:highlight w:val="red"/>
        </w:rPr>
        <w:t>Согласно современным исследованиям потребительского поведения, городской житель тратит значительную часть свободного времени на планирование покупок и выбор рациона. Целевой аудиторией разрабатываемого приложения «Что приготовить?» являются экономически активные граждане в возрасте от 18 до 50 лет (студенты, домохозяйки, работающие специалисты). Это пользователи, которые регулярно готовят пищу в домашних условиях, стремятся оптимизировать временные затраты, минимизировать количество пищевых отходов и разнообразить повседневное меню без использования сложных или платных инструментов.</w:t>
      </w:r>
    </w:p>
    <w:p w14:paraId="4DEC4D63" w14:textId="0BB42147" w:rsidR="00AF6F8C" w:rsidRDefault="00AF6F8C" w:rsidP="00F64AC5">
      <w:r w:rsidRPr="00AF6F8C">
        <w:lastRenderedPageBreak/>
        <w:t>Актуальность разработки обусловлена необходимостью сокращения объема утилизируемых пищевых продуктов на уровне конечных потребителей, а также оптимизацией потребительских расходов домашних хозяйств.</w:t>
      </w:r>
    </w:p>
    <w:p w14:paraId="68E21E84" w14:textId="5BFB8D0C" w:rsidR="00AF6F8C" w:rsidRDefault="00AF6F8C" w:rsidP="00AF6F8C">
      <w:pPr>
        <w:pStyle w:val="a0"/>
        <w:numPr>
          <w:ilvl w:val="0"/>
          <w:numId w:val="25"/>
        </w:numPr>
      </w:pPr>
      <w:r w:rsidRPr="00AF6F8C">
        <w:rPr>
          <w:b/>
          <w:bCs/>
        </w:rPr>
        <w:t>Объем пищевых отходов в домохозяйствах:</w:t>
      </w:r>
      <w:r w:rsidRPr="00AF6F8C">
        <w:t xml:space="preserve"> Согласно отчету Программы ООН по окружающей среде (UNEP </w:t>
      </w:r>
      <w:r w:rsidRPr="00AF6F8C">
        <w:rPr>
          <w:i/>
          <w:iCs/>
        </w:rPr>
        <w:t xml:space="preserve">Food </w:t>
      </w:r>
      <w:proofErr w:type="spellStart"/>
      <w:r w:rsidRPr="00AF6F8C">
        <w:rPr>
          <w:i/>
          <w:iCs/>
        </w:rPr>
        <w:t>Waste</w:t>
      </w:r>
      <w:proofErr w:type="spellEnd"/>
      <w:r w:rsidRPr="00AF6F8C">
        <w:rPr>
          <w:i/>
          <w:iCs/>
        </w:rPr>
        <w:t xml:space="preserve"> Index Report</w:t>
      </w:r>
      <w:r w:rsidRPr="00AF6F8C">
        <w:t>, 2024), в странах Восточной Европы объем бытовых пищевых отходов составляет в среднем 53 кг на человека в год, а в странах Западной и Южной Европы достигает 80–83 кг на человека в год.</w:t>
      </w:r>
    </w:p>
    <w:p w14:paraId="75781F84" w14:textId="62C8B339" w:rsidR="00122889" w:rsidRDefault="00122889" w:rsidP="00AF6F8C">
      <w:pPr>
        <w:pStyle w:val="a0"/>
        <w:numPr>
          <w:ilvl w:val="0"/>
          <w:numId w:val="25"/>
        </w:numPr>
      </w:pPr>
      <w:r w:rsidRPr="00122889">
        <w:rPr>
          <w:b/>
          <w:bCs/>
        </w:rPr>
        <w:t>Финансовые потери населения:</w:t>
      </w:r>
      <w:r w:rsidRPr="00122889">
        <w:t xml:space="preserve"> По данным Росстата, расходы на покупку продуктов питания составляют от 30% до 38% в структуре ежемесячных потребительских расходов российских семей. Нерациональное ведение домашнего хозяйства и порча продуктов приводят к прямым потерям до 10–15% продовольственного бюджета.</w:t>
      </w:r>
    </w:p>
    <w:p w14:paraId="051112E8" w14:textId="579B22A6" w:rsidR="00122889" w:rsidRDefault="00122889" w:rsidP="00AF6F8C">
      <w:pPr>
        <w:pStyle w:val="a0"/>
        <w:numPr>
          <w:ilvl w:val="0"/>
          <w:numId w:val="25"/>
        </w:numPr>
      </w:pPr>
      <w:r w:rsidRPr="00122889">
        <w:rPr>
          <w:b/>
          <w:bCs/>
        </w:rPr>
        <w:t>Финансовые потери населения:</w:t>
      </w:r>
      <w:r w:rsidRPr="00122889">
        <w:t xml:space="preserve"> По данным Росстата, расходы на покупку продуктов питания составляют от 30% до 38% в структуре ежемесячных потребительских расходов российских семей. Нерациональное ведение домашнего хозяйства и порча продуктов приводят к прямым потерям до 10–15% продовольственного бюджета.</w:t>
      </w:r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843"/>
        <w:gridCol w:w="3260"/>
        <w:gridCol w:w="3254"/>
      </w:tblGrid>
      <w:tr w:rsidR="00122889" w:rsidRPr="00273B4A" w14:paraId="43CF162C" w14:textId="77777777" w:rsidTr="00911992">
        <w:tc>
          <w:tcPr>
            <w:tcW w:w="1838" w:type="dxa"/>
            <w:hideMark/>
          </w:tcPr>
          <w:p w14:paraId="2A28B008" w14:textId="77777777" w:rsidR="00122889" w:rsidRPr="00273B4A" w:rsidRDefault="00122889" w:rsidP="0012288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1F1F1F"/>
                <w:szCs w:val="24"/>
              </w:rPr>
            </w:pPr>
            <w:r w:rsidRPr="00273B4A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Сегмент</w:t>
            </w:r>
          </w:p>
        </w:tc>
        <w:tc>
          <w:tcPr>
            <w:tcW w:w="1843" w:type="dxa"/>
            <w:hideMark/>
          </w:tcPr>
          <w:p w14:paraId="75F5F7F2" w14:textId="77777777" w:rsidR="00122889" w:rsidRPr="00273B4A" w:rsidRDefault="00122889" w:rsidP="0012288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1F1F1F"/>
                <w:szCs w:val="24"/>
              </w:rPr>
            </w:pPr>
            <w:r w:rsidRPr="00273B4A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Демографические рамки</w:t>
            </w:r>
          </w:p>
        </w:tc>
        <w:tc>
          <w:tcPr>
            <w:tcW w:w="3260" w:type="dxa"/>
            <w:hideMark/>
          </w:tcPr>
          <w:p w14:paraId="78360555" w14:textId="4A83E8E5" w:rsidR="00122889" w:rsidRPr="00273B4A" w:rsidRDefault="00122889" w:rsidP="0012288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1F1F1F"/>
                <w:szCs w:val="24"/>
              </w:rPr>
            </w:pPr>
            <w:r w:rsidRPr="00273B4A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Ключевые </w:t>
            </w:r>
            <w:r w:rsidR="00911992" w:rsidRPr="00273B4A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проблемы</w:t>
            </w:r>
          </w:p>
        </w:tc>
        <w:tc>
          <w:tcPr>
            <w:tcW w:w="3254" w:type="dxa"/>
            <w:hideMark/>
          </w:tcPr>
          <w:p w14:paraId="4B7788FC" w14:textId="77777777" w:rsidR="00122889" w:rsidRPr="00273B4A" w:rsidRDefault="00122889" w:rsidP="0012288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1F1F1F"/>
                <w:szCs w:val="24"/>
              </w:rPr>
            </w:pPr>
            <w:r w:rsidRPr="00273B4A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Сценарий взаимодействия с ПО</w:t>
            </w:r>
          </w:p>
        </w:tc>
      </w:tr>
      <w:tr w:rsidR="00122889" w:rsidRPr="00273B4A" w14:paraId="40039A97" w14:textId="77777777" w:rsidTr="00911992">
        <w:tc>
          <w:tcPr>
            <w:tcW w:w="1838" w:type="dxa"/>
            <w:hideMark/>
          </w:tcPr>
          <w:p w14:paraId="7A925BAA" w14:textId="3FD8210D" w:rsidR="00122889" w:rsidRPr="00273B4A" w:rsidRDefault="00122889" w:rsidP="0012288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1F1F1F"/>
                <w:szCs w:val="24"/>
              </w:rPr>
            </w:pPr>
            <w:r w:rsidRPr="00273B4A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Студенты</w:t>
            </w:r>
          </w:p>
        </w:tc>
        <w:tc>
          <w:tcPr>
            <w:tcW w:w="1843" w:type="dxa"/>
            <w:hideMark/>
          </w:tcPr>
          <w:p w14:paraId="5BD3861D" w14:textId="77777777" w:rsidR="00122889" w:rsidRPr="00273B4A" w:rsidRDefault="00122889" w:rsidP="0012288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1F1F1F"/>
                <w:szCs w:val="24"/>
              </w:rPr>
            </w:pPr>
            <w:r w:rsidRPr="00273B4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18–24 года, одиночные домохозяйства</w:t>
            </w:r>
          </w:p>
        </w:tc>
        <w:tc>
          <w:tcPr>
            <w:tcW w:w="3260" w:type="dxa"/>
            <w:hideMark/>
          </w:tcPr>
          <w:p w14:paraId="5CCCDC07" w14:textId="77777777" w:rsidR="00122889" w:rsidRPr="00273B4A" w:rsidRDefault="00122889" w:rsidP="0012288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1F1F1F"/>
                <w:szCs w:val="24"/>
              </w:rPr>
            </w:pPr>
            <w:r w:rsidRPr="00273B4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Ограниченный бюджет, скромный продуктовый набор, отсутствие навыков комбинирования остатков</w:t>
            </w:r>
          </w:p>
        </w:tc>
        <w:tc>
          <w:tcPr>
            <w:tcW w:w="3254" w:type="dxa"/>
            <w:hideMark/>
          </w:tcPr>
          <w:p w14:paraId="3A21DC0C" w14:textId="77777777" w:rsidR="00122889" w:rsidRPr="00273B4A" w:rsidRDefault="00122889" w:rsidP="0012288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1F1F1F"/>
                <w:szCs w:val="24"/>
              </w:rPr>
            </w:pPr>
            <w:r w:rsidRPr="00273B4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Мгновенный подбор базового блюда по 2–3 имеющимся ингредиентам без необходимости идти в магазин</w:t>
            </w:r>
          </w:p>
        </w:tc>
      </w:tr>
      <w:tr w:rsidR="00122889" w:rsidRPr="00273B4A" w14:paraId="3E6F07BE" w14:textId="77777777" w:rsidTr="00911992">
        <w:tc>
          <w:tcPr>
            <w:tcW w:w="1838" w:type="dxa"/>
            <w:hideMark/>
          </w:tcPr>
          <w:p w14:paraId="654E71B6" w14:textId="418A822B" w:rsidR="00122889" w:rsidRPr="00273B4A" w:rsidRDefault="00122889" w:rsidP="0012288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1F1F1F"/>
                <w:szCs w:val="24"/>
              </w:rPr>
            </w:pPr>
            <w:r w:rsidRPr="00273B4A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Работающие специалисты </w:t>
            </w:r>
          </w:p>
        </w:tc>
        <w:tc>
          <w:tcPr>
            <w:tcW w:w="1843" w:type="dxa"/>
            <w:hideMark/>
          </w:tcPr>
          <w:p w14:paraId="0D6D51AD" w14:textId="77777777" w:rsidR="00122889" w:rsidRPr="00273B4A" w:rsidRDefault="00122889" w:rsidP="0012288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1F1F1F"/>
                <w:szCs w:val="24"/>
              </w:rPr>
            </w:pPr>
            <w:r w:rsidRPr="00273B4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25–45 лет, высокая занятость, средний доход</w:t>
            </w:r>
          </w:p>
        </w:tc>
        <w:tc>
          <w:tcPr>
            <w:tcW w:w="3260" w:type="dxa"/>
            <w:hideMark/>
          </w:tcPr>
          <w:p w14:paraId="35E3054F" w14:textId="77777777" w:rsidR="00122889" w:rsidRPr="00273B4A" w:rsidRDefault="00122889" w:rsidP="0012288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1F1F1F"/>
                <w:szCs w:val="24"/>
              </w:rPr>
            </w:pPr>
            <w:r w:rsidRPr="00273B4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Нехватка времени на планирование ужина после работы, регулярное выбрасывание скоропортящихся продуктов</w:t>
            </w:r>
          </w:p>
        </w:tc>
        <w:tc>
          <w:tcPr>
            <w:tcW w:w="3254" w:type="dxa"/>
            <w:hideMark/>
          </w:tcPr>
          <w:p w14:paraId="614F68A9" w14:textId="77777777" w:rsidR="00122889" w:rsidRPr="00273B4A" w:rsidRDefault="00122889" w:rsidP="0012288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1F1F1F"/>
                <w:szCs w:val="24"/>
              </w:rPr>
            </w:pPr>
            <w:r w:rsidRPr="00273B4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Быстрый поиск рецепта с </w:t>
            </w:r>
            <w:proofErr w:type="spellStart"/>
            <w:r w:rsidRPr="00273B4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автопересчетом</w:t>
            </w:r>
            <w:proofErr w:type="spellEnd"/>
            <w:r w:rsidRPr="00273B4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73B4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граммовок</w:t>
            </w:r>
            <w:proofErr w:type="spellEnd"/>
            <w:r w:rsidRPr="00273B4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на нужное количество членов семьи</w:t>
            </w:r>
          </w:p>
        </w:tc>
      </w:tr>
      <w:tr w:rsidR="00122889" w:rsidRPr="00273B4A" w14:paraId="6B9F9B71" w14:textId="77777777" w:rsidTr="00911992">
        <w:tc>
          <w:tcPr>
            <w:tcW w:w="1838" w:type="dxa"/>
            <w:hideMark/>
          </w:tcPr>
          <w:p w14:paraId="4488D086" w14:textId="7459107B" w:rsidR="00122889" w:rsidRPr="00273B4A" w:rsidRDefault="00122889" w:rsidP="0012288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1F1F1F"/>
                <w:szCs w:val="24"/>
              </w:rPr>
            </w:pPr>
            <w:r w:rsidRPr="00273B4A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Рациональные потребители </w:t>
            </w:r>
          </w:p>
        </w:tc>
        <w:tc>
          <w:tcPr>
            <w:tcW w:w="1843" w:type="dxa"/>
            <w:hideMark/>
          </w:tcPr>
          <w:p w14:paraId="4FB48FFA" w14:textId="77777777" w:rsidR="00122889" w:rsidRPr="00273B4A" w:rsidRDefault="00122889" w:rsidP="0012288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1F1F1F"/>
                <w:szCs w:val="24"/>
              </w:rPr>
            </w:pPr>
            <w:r w:rsidRPr="00273B4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20–55 лет, фокус на осознанное потребление</w:t>
            </w:r>
          </w:p>
        </w:tc>
        <w:tc>
          <w:tcPr>
            <w:tcW w:w="3260" w:type="dxa"/>
            <w:hideMark/>
          </w:tcPr>
          <w:p w14:paraId="5D0447DB" w14:textId="77777777" w:rsidR="00122889" w:rsidRPr="00273B4A" w:rsidRDefault="00122889" w:rsidP="0012288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1F1F1F"/>
                <w:szCs w:val="24"/>
              </w:rPr>
            </w:pPr>
            <w:r w:rsidRPr="00273B4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Желание минимизировать бытовые отходы и контролировать расходы на питание</w:t>
            </w:r>
          </w:p>
        </w:tc>
        <w:tc>
          <w:tcPr>
            <w:tcW w:w="3254" w:type="dxa"/>
            <w:hideMark/>
          </w:tcPr>
          <w:p w14:paraId="084574D4" w14:textId="77777777" w:rsidR="00122889" w:rsidRPr="00273B4A" w:rsidRDefault="00122889" w:rsidP="0012288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1F1F1F"/>
                <w:szCs w:val="24"/>
              </w:rPr>
            </w:pPr>
            <w:r w:rsidRPr="00273B4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Просмотр точного списка докупки (недостающие 1–2 продукта) и максимальное вовлечение имеющихся запасов</w:t>
            </w:r>
          </w:p>
        </w:tc>
      </w:tr>
    </w:tbl>
    <w:p w14:paraId="2D67009E" w14:textId="77777777" w:rsidR="00122889" w:rsidRDefault="00122889" w:rsidP="00122889">
      <w:pPr>
        <w:ind w:left="851" w:firstLine="0"/>
      </w:pPr>
    </w:p>
    <w:p w14:paraId="6ACEDC15" w14:textId="394F02CE" w:rsidR="00122889" w:rsidRDefault="00122889" w:rsidP="00122889">
      <w:pPr>
        <w:ind w:left="851" w:firstLine="0"/>
      </w:pPr>
      <w:r>
        <w:t>Ожидаемый эффект от внедрения решения:</w:t>
      </w:r>
    </w:p>
    <w:p w14:paraId="555B968D" w14:textId="6428E2AE" w:rsidR="00122889" w:rsidRDefault="00122889" w:rsidP="00B84C34">
      <w:pPr>
        <w:pStyle w:val="a0"/>
        <w:numPr>
          <w:ilvl w:val="0"/>
          <w:numId w:val="26"/>
        </w:numPr>
      </w:pPr>
      <w:r>
        <w:t>Экономия времени: Сокращение цикла планирования домашнего меню с 15–20 минут до 1–2 минут.</w:t>
      </w:r>
    </w:p>
    <w:p w14:paraId="0D41F8A5" w14:textId="0879ABBF" w:rsidR="00122889" w:rsidRDefault="00122889" w:rsidP="00B84C34">
      <w:pPr>
        <w:pStyle w:val="a0"/>
        <w:numPr>
          <w:ilvl w:val="0"/>
          <w:numId w:val="26"/>
        </w:numPr>
      </w:pPr>
      <w:r>
        <w:t>Снижение пищевых потерь: Снижение утилизации продуктов домашними хозяйствами на 10–15% за счет своевременного использования остатков.</w:t>
      </w:r>
    </w:p>
    <w:p w14:paraId="49D81D23" w14:textId="36EC88B7" w:rsidR="00122889" w:rsidRDefault="00122889" w:rsidP="00122889">
      <w:pPr>
        <w:pStyle w:val="a0"/>
        <w:numPr>
          <w:ilvl w:val="0"/>
          <w:numId w:val="26"/>
        </w:numPr>
      </w:pPr>
      <w:r>
        <w:lastRenderedPageBreak/>
        <w:t>Точность расчетов: Исключение ошибок ручного масштабирования рецептов благодаря встроенному модулю калькуляции порций.</w:t>
      </w:r>
    </w:p>
    <w:p w14:paraId="29DB4BB4" w14:textId="77777777" w:rsidR="00122889" w:rsidRPr="00944E3C" w:rsidRDefault="00122889" w:rsidP="00122889">
      <w:pPr>
        <w:ind w:left="851" w:firstLine="0"/>
      </w:pPr>
    </w:p>
    <w:p w14:paraId="506DEC74" w14:textId="65BD5E8A" w:rsidR="0002309A" w:rsidRDefault="0002309A" w:rsidP="0002309A">
      <w:pPr>
        <w:pStyle w:val="2"/>
      </w:pPr>
      <w:bookmarkStart w:id="14" w:name="_Toc193826845"/>
      <w:r>
        <w:t>Описание предметной области</w:t>
      </w:r>
      <w:bookmarkEnd w:id="14"/>
    </w:p>
    <w:p w14:paraId="2CE0BD55" w14:textId="11D5069C" w:rsidR="00DA4C37" w:rsidRDefault="00933127" w:rsidP="00DA4C37">
      <w:r>
        <w:t>Предметной областью проекта является сфера домашней кулинарии и организации рационального питания. В современных условиях домохозяйства сталкиваются с необходимостью управления запасами продуктов питания и планирования меню. Ключевой особенностью данной области является высокий объем неструктурированной информации: существуют тысячи рецептов, которые необходимо сопоставлять с текущими возможностями (наличием продуктов, временем, навыками).</w:t>
      </w:r>
    </w:p>
    <w:p w14:paraId="346B5900" w14:textId="14959700" w:rsidR="00933127" w:rsidRDefault="00933127" w:rsidP="00DA4C37">
      <w:r w:rsidRPr="00933127">
        <w:t>В отсутствии автоматизированных средств процесс выбора блюда для приготовления строится следующим образом:</w:t>
      </w:r>
    </w:p>
    <w:p w14:paraId="49CE9F7C" w14:textId="7DBB98D8" w:rsidR="00933127" w:rsidRDefault="00933127" w:rsidP="00F23B81">
      <w:pPr>
        <w:pStyle w:val="a0"/>
        <w:numPr>
          <w:ilvl w:val="0"/>
          <w:numId w:val="12"/>
        </w:numPr>
      </w:pPr>
      <w:r w:rsidRPr="00933127">
        <w:t>Пользователь визуально оценивает наличие продуктов в холодильнике/шкафах.</w:t>
      </w:r>
    </w:p>
    <w:p w14:paraId="0B144CDF" w14:textId="20E38584" w:rsidR="00933127" w:rsidRDefault="00933127" w:rsidP="00F23B81">
      <w:pPr>
        <w:pStyle w:val="a0"/>
        <w:numPr>
          <w:ilvl w:val="0"/>
          <w:numId w:val="12"/>
        </w:numPr>
      </w:pPr>
      <w:r w:rsidRPr="00933127">
        <w:t>Пользователь обращается к кулинарным книгам или интернет-ресурсам.</w:t>
      </w:r>
    </w:p>
    <w:p w14:paraId="0141C4DA" w14:textId="098E0D2C" w:rsidR="00933127" w:rsidRDefault="00933127" w:rsidP="00F23B81">
      <w:pPr>
        <w:pStyle w:val="a0"/>
        <w:numPr>
          <w:ilvl w:val="0"/>
          <w:numId w:val="12"/>
        </w:numPr>
      </w:pPr>
      <w:r>
        <w:t>Происходит ручной отбор рецептов, соответствующих найденным продуктам.</w:t>
      </w:r>
    </w:p>
    <w:p w14:paraId="299BFF5E" w14:textId="5630F8AB" w:rsidR="00933127" w:rsidRDefault="00933127" w:rsidP="00933127">
      <w:r>
        <w:t>Данный подход характеризуется следующими недостатками:</w:t>
      </w:r>
    </w:p>
    <w:p w14:paraId="2FC09050" w14:textId="50F06BD6" w:rsidR="00933127" w:rsidRDefault="00933127" w:rsidP="00F23B81">
      <w:pPr>
        <w:pStyle w:val="a0"/>
        <w:numPr>
          <w:ilvl w:val="0"/>
          <w:numId w:val="13"/>
        </w:numPr>
      </w:pPr>
      <w:r>
        <w:t>Поиск рецепта по конкретному набору ингредиентов в обычных справочниках затруднен.</w:t>
      </w:r>
    </w:p>
    <w:p w14:paraId="3265D320" w14:textId="68075385" w:rsidR="00933127" w:rsidRDefault="00933127" w:rsidP="00F23B81">
      <w:pPr>
        <w:pStyle w:val="a0"/>
        <w:numPr>
          <w:ilvl w:val="0"/>
          <w:numId w:val="13"/>
        </w:numPr>
      </w:pPr>
      <w:r>
        <w:t>Продукты часто портятся, так как пользователь забывает о возможных вариантах их использования.</w:t>
      </w:r>
    </w:p>
    <w:p w14:paraId="7C1BF9F2" w14:textId="05B086E1" w:rsidR="00933127" w:rsidRDefault="00933127" w:rsidP="00F23B81">
      <w:pPr>
        <w:pStyle w:val="a0"/>
        <w:numPr>
          <w:ilvl w:val="0"/>
          <w:numId w:val="13"/>
        </w:numPr>
      </w:pPr>
      <w:r>
        <w:t>Избыток вариантов в интернете усложняет принятие решения.</w:t>
      </w:r>
    </w:p>
    <w:p w14:paraId="6033232E" w14:textId="25FECEAC" w:rsidR="00933127" w:rsidRPr="00DA4C37" w:rsidRDefault="00933127" w:rsidP="00933127">
      <w:r>
        <w:t>Разрабатываемое приложение предназначено для автоматизации процесса принятия решений при выборе кулинарных рецептов.</w:t>
      </w:r>
      <w:r w:rsidRPr="00933127">
        <w:t xml:space="preserve"> </w:t>
      </w:r>
      <w:r>
        <w:t>Система берет на себя функцию «интеллектуального фильтра», мгновенно сопоставляя множество доступных ингредиентов с базой знаний рецептов, исключая необходимость ручного перебора вариантов.</w:t>
      </w:r>
      <w:r w:rsidR="002B583C">
        <w:t xml:space="preserve"> </w:t>
      </w:r>
    </w:p>
    <w:p w14:paraId="41CED6DE" w14:textId="43CE377F" w:rsidR="00592879" w:rsidRDefault="0002309A" w:rsidP="00701BD0">
      <w:pPr>
        <w:pStyle w:val="2"/>
      </w:pPr>
      <w:bookmarkStart w:id="15" w:name="_Toc193826846"/>
      <w:r>
        <w:t>Обзор аналогов</w:t>
      </w:r>
      <w:bookmarkEnd w:id="15"/>
    </w:p>
    <w:p w14:paraId="51E9FF3D" w14:textId="77777777" w:rsidR="00F11519" w:rsidRPr="007030E4" w:rsidRDefault="00F11519" w:rsidP="00F11519">
      <w:pPr>
        <w:rPr>
          <w:b/>
          <w:bCs/>
        </w:rPr>
      </w:pPr>
      <w:proofErr w:type="spellStart"/>
      <w:r w:rsidRPr="009D3924">
        <w:rPr>
          <w:b/>
          <w:bCs/>
          <w:lang w:val="en-US"/>
        </w:rPr>
        <w:t>SuperCook</w:t>
      </w:r>
      <w:proofErr w:type="spellEnd"/>
    </w:p>
    <w:p w14:paraId="18F1BB14" w14:textId="56068C21" w:rsidR="00F11519" w:rsidRPr="009D3924" w:rsidRDefault="00F11519" w:rsidP="00F11519">
      <w:r>
        <w:t>Пользователь вводит имеющиеся ингредиенты и получает рецепты.</w:t>
      </w:r>
    </w:p>
    <w:p w14:paraId="0CA2A1AB" w14:textId="77777777" w:rsidR="00F11519" w:rsidRDefault="00F11519" w:rsidP="00F11519">
      <w:pPr>
        <w:keepNext/>
        <w:jc w:val="center"/>
      </w:pPr>
      <w:r>
        <w:object w:dxaOrig="27219" w:dyaOrig="27290" w14:anchorId="06E94F8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2.5pt;height:323.25pt" o:ole="">
            <v:imagedata r:id="rId11" o:title=""/>
          </v:shape>
          <o:OLEObject Type="Embed" ProgID="Unknown" ShapeID="_x0000_i1025" DrawAspect="Content" ObjectID="_1851706599" r:id="rId12"/>
        </w:object>
      </w:r>
    </w:p>
    <w:p w14:paraId="5620E7D3" w14:textId="64E5897C" w:rsidR="00F11519" w:rsidRPr="00B632AE" w:rsidRDefault="00F11519" w:rsidP="00F11519">
      <w:pPr>
        <w:pStyle w:val="a9"/>
        <w:spacing w:line="360" w:lineRule="auto"/>
        <w:ind w:firstLine="851"/>
        <w:rPr>
          <w:i/>
          <w:iCs/>
        </w:rPr>
      </w:pPr>
      <w:r w:rsidRPr="009D3924">
        <w:t xml:space="preserve">Рисунок </w:t>
      </w:r>
      <w:fldSimple w:instr=" SEQ Рисунок \* ARABIC ">
        <w:r w:rsidR="00E0710E">
          <w:rPr>
            <w:noProof/>
          </w:rPr>
          <w:t>1</w:t>
        </w:r>
      </w:fldSimple>
      <w:r w:rsidR="00B76355">
        <w:t xml:space="preserve"> —</w:t>
      </w:r>
      <w:r w:rsidRPr="009D3924">
        <w:t xml:space="preserve"> Внешний вид приложения</w:t>
      </w:r>
      <w:r w:rsidRPr="00B632AE">
        <w:t xml:space="preserve"> </w:t>
      </w:r>
      <w:proofErr w:type="spellStart"/>
      <w:r>
        <w:rPr>
          <w:lang w:val="en-US"/>
        </w:rPr>
        <w:t>SuperCook</w:t>
      </w:r>
      <w:proofErr w:type="spellEnd"/>
    </w:p>
    <w:p w14:paraId="476A672A" w14:textId="77777777" w:rsidR="00F11519" w:rsidRDefault="00F11519" w:rsidP="00F11519">
      <w:r>
        <w:t>Преимущества:</w:t>
      </w:r>
    </w:p>
    <w:p w14:paraId="5804841B" w14:textId="77777777" w:rsidR="00F11519" w:rsidRDefault="00F11519" w:rsidP="00F23B81">
      <w:pPr>
        <w:pStyle w:val="a0"/>
        <w:keepLines w:val="0"/>
        <w:numPr>
          <w:ilvl w:val="0"/>
          <w:numId w:val="9"/>
        </w:numPr>
        <w:tabs>
          <w:tab w:val="clear" w:pos="1276"/>
        </w:tabs>
        <w:ind w:firstLine="851"/>
        <w:jc w:val="left"/>
      </w:pPr>
      <w:r>
        <w:t>ингредиенты отсортированы по категориям;</w:t>
      </w:r>
    </w:p>
    <w:p w14:paraId="404CF572" w14:textId="77777777" w:rsidR="00F11519" w:rsidRDefault="00F11519" w:rsidP="00F23B81">
      <w:pPr>
        <w:pStyle w:val="a0"/>
        <w:keepLines w:val="0"/>
        <w:numPr>
          <w:ilvl w:val="0"/>
          <w:numId w:val="9"/>
        </w:numPr>
        <w:tabs>
          <w:tab w:val="clear" w:pos="1276"/>
        </w:tabs>
        <w:ind w:firstLine="851"/>
        <w:jc w:val="left"/>
      </w:pPr>
      <w:r>
        <w:t>возможность голосового ввода;</w:t>
      </w:r>
    </w:p>
    <w:p w14:paraId="6370F6FF" w14:textId="77777777" w:rsidR="00F11519" w:rsidRDefault="00F11519" w:rsidP="00F23B81">
      <w:pPr>
        <w:pStyle w:val="a0"/>
        <w:keepLines w:val="0"/>
        <w:numPr>
          <w:ilvl w:val="0"/>
          <w:numId w:val="9"/>
        </w:numPr>
        <w:tabs>
          <w:tab w:val="clear" w:pos="1276"/>
        </w:tabs>
        <w:ind w:firstLine="851"/>
        <w:jc w:val="left"/>
      </w:pPr>
      <w:r>
        <w:t>список покупок (ручной ввод, либо добавление недостающих ингредиентов из страницы рецепта);</w:t>
      </w:r>
    </w:p>
    <w:p w14:paraId="7FC073A4" w14:textId="77777777" w:rsidR="00F11519" w:rsidRDefault="00F11519" w:rsidP="00F11519">
      <w:r>
        <w:t>Недостатки:</w:t>
      </w:r>
    </w:p>
    <w:p w14:paraId="15216712" w14:textId="77777777" w:rsidR="00F11519" w:rsidRDefault="00F11519" w:rsidP="00F23B81">
      <w:pPr>
        <w:pStyle w:val="a0"/>
        <w:keepLines w:val="0"/>
        <w:numPr>
          <w:ilvl w:val="0"/>
          <w:numId w:val="9"/>
        </w:numPr>
        <w:tabs>
          <w:tab w:val="clear" w:pos="1276"/>
        </w:tabs>
        <w:ind w:firstLine="851"/>
        <w:jc w:val="left"/>
      </w:pPr>
      <w:r>
        <w:t>рецепты дублируют друг друга;</w:t>
      </w:r>
    </w:p>
    <w:p w14:paraId="3D7BE732" w14:textId="77777777" w:rsidR="00F11519" w:rsidRDefault="00F11519" w:rsidP="00F23B81">
      <w:pPr>
        <w:pStyle w:val="a0"/>
        <w:keepLines w:val="0"/>
        <w:numPr>
          <w:ilvl w:val="0"/>
          <w:numId w:val="9"/>
        </w:numPr>
        <w:tabs>
          <w:tab w:val="clear" w:pos="1276"/>
        </w:tabs>
        <w:ind w:firstLine="851"/>
        <w:jc w:val="left"/>
      </w:pPr>
      <w:r>
        <w:t>отсутс</w:t>
      </w:r>
      <w:r w:rsidRPr="008B4610">
        <w:t>твие</w:t>
      </w:r>
      <w:r>
        <w:t xml:space="preserve"> узкоспециализированных категорий (для диеты и другие);</w:t>
      </w:r>
    </w:p>
    <w:p w14:paraId="0CC20CA7" w14:textId="4671C076" w:rsidR="00F11519" w:rsidRDefault="00F11519" w:rsidP="00F23B81">
      <w:pPr>
        <w:pStyle w:val="a0"/>
        <w:keepLines w:val="0"/>
        <w:numPr>
          <w:ilvl w:val="0"/>
          <w:numId w:val="9"/>
        </w:numPr>
        <w:tabs>
          <w:tab w:val="clear" w:pos="1276"/>
        </w:tabs>
        <w:spacing w:after="160"/>
        <w:ind w:firstLine="851"/>
        <w:jc w:val="left"/>
      </w:pPr>
      <w:r>
        <w:t>рецепты ведут на сторонние ресурсы;</w:t>
      </w:r>
      <w:r>
        <w:br w:type="page"/>
      </w:r>
    </w:p>
    <w:p w14:paraId="0B6C2CB3" w14:textId="77777777" w:rsidR="00F11519" w:rsidRPr="00B632AE" w:rsidRDefault="00F11519" w:rsidP="00F11519">
      <w:r>
        <w:rPr>
          <w:b/>
          <w:bCs/>
          <w:lang w:val="en-US"/>
        </w:rPr>
        <w:lastRenderedPageBreak/>
        <w:t>MyFridgeFood</w:t>
      </w:r>
    </w:p>
    <w:p w14:paraId="4FFB942F" w14:textId="77777777" w:rsidR="00F11519" w:rsidRDefault="00F11519" w:rsidP="00F11519">
      <w:pPr>
        <w:keepNext/>
        <w:jc w:val="center"/>
      </w:pPr>
      <w:r>
        <w:object w:dxaOrig="27219" w:dyaOrig="27290" w14:anchorId="3F9DBD46">
          <v:shape id="_x0000_i1026" type="#_x0000_t75" style="width:354pt;height:354.75pt" o:ole="">
            <v:imagedata r:id="rId13" o:title=""/>
          </v:shape>
          <o:OLEObject Type="Embed" ProgID="Unknown" ShapeID="_x0000_i1026" DrawAspect="Content" ObjectID="_1851706600" r:id="rId14"/>
        </w:object>
      </w:r>
    </w:p>
    <w:p w14:paraId="0170C205" w14:textId="6B2087B7" w:rsidR="00F11519" w:rsidRPr="007D13BA" w:rsidRDefault="00F11519" w:rsidP="00F11519">
      <w:pPr>
        <w:pStyle w:val="a9"/>
        <w:spacing w:line="360" w:lineRule="auto"/>
        <w:ind w:firstLine="851"/>
        <w:rPr>
          <w:i/>
          <w:iCs/>
        </w:rPr>
      </w:pPr>
      <w:r w:rsidRPr="00B632AE">
        <w:t xml:space="preserve">Рисунок </w:t>
      </w:r>
      <w:fldSimple w:instr=" SEQ Рисунок \* ARABIC ">
        <w:r w:rsidR="00E0710E">
          <w:rPr>
            <w:noProof/>
          </w:rPr>
          <w:t>2</w:t>
        </w:r>
      </w:fldSimple>
      <w:r w:rsidR="00B76355">
        <w:t xml:space="preserve"> —</w:t>
      </w:r>
      <w:r w:rsidRPr="00B632AE">
        <w:t xml:space="preserve"> Внешний вид приложения </w:t>
      </w:r>
      <w:r w:rsidRPr="00B632AE">
        <w:rPr>
          <w:lang w:val="en-US"/>
        </w:rPr>
        <w:t>MyFridgeFood</w:t>
      </w:r>
    </w:p>
    <w:p w14:paraId="5DCFDF5B" w14:textId="77777777" w:rsidR="00F11519" w:rsidRDefault="00F11519" w:rsidP="00F11519">
      <w:r>
        <w:t>Преимущества:</w:t>
      </w:r>
    </w:p>
    <w:p w14:paraId="0AB87FFA" w14:textId="77777777" w:rsidR="00F11519" w:rsidRDefault="00F11519" w:rsidP="00F23B81">
      <w:pPr>
        <w:pStyle w:val="a0"/>
        <w:keepLines w:val="0"/>
        <w:numPr>
          <w:ilvl w:val="0"/>
          <w:numId w:val="10"/>
        </w:numPr>
        <w:tabs>
          <w:tab w:val="clear" w:pos="1276"/>
        </w:tabs>
        <w:ind w:firstLine="851"/>
        <w:jc w:val="left"/>
      </w:pPr>
      <w:r>
        <w:t>узкоспециализированные категори</w:t>
      </w:r>
      <w:r w:rsidRPr="008B4610">
        <w:t>и</w:t>
      </w:r>
      <w:r>
        <w:t xml:space="preserve"> рецептов (низкое содержание жира, без глютена, веганское и другие);</w:t>
      </w:r>
    </w:p>
    <w:p w14:paraId="6312578F" w14:textId="77777777" w:rsidR="00F11519" w:rsidRDefault="00F11519" w:rsidP="00F23B81">
      <w:pPr>
        <w:pStyle w:val="a0"/>
        <w:keepLines w:val="0"/>
        <w:numPr>
          <w:ilvl w:val="0"/>
          <w:numId w:val="10"/>
        </w:numPr>
        <w:tabs>
          <w:tab w:val="clear" w:pos="1276"/>
        </w:tabs>
        <w:ind w:firstLine="851"/>
        <w:jc w:val="left"/>
      </w:pPr>
      <w:r>
        <w:t>список покупок;</w:t>
      </w:r>
    </w:p>
    <w:p w14:paraId="51B5FC90" w14:textId="77777777" w:rsidR="00F11519" w:rsidRDefault="00F11519" w:rsidP="00F11519">
      <w:r>
        <w:t>Недостатки:</w:t>
      </w:r>
    </w:p>
    <w:p w14:paraId="4DA70491" w14:textId="77777777" w:rsidR="00F11519" w:rsidRDefault="00F11519" w:rsidP="00F23B81">
      <w:pPr>
        <w:pStyle w:val="a0"/>
        <w:keepLines w:val="0"/>
        <w:numPr>
          <w:ilvl w:val="0"/>
          <w:numId w:val="10"/>
        </w:numPr>
        <w:tabs>
          <w:tab w:val="clear" w:pos="1276"/>
        </w:tabs>
        <w:ind w:firstLine="851"/>
        <w:jc w:val="left"/>
      </w:pPr>
      <w:r>
        <w:t>реклама;</w:t>
      </w:r>
    </w:p>
    <w:p w14:paraId="1B6709DE" w14:textId="77777777" w:rsidR="00F11519" w:rsidRDefault="00F11519" w:rsidP="00F23B81">
      <w:pPr>
        <w:pStyle w:val="a0"/>
        <w:keepLines w:val="0"/>
        <w:numPr>
          <w:ilvl w:val="0"/>
          <w:numId w:val="10"/>
        </w:numPr>
        <w:tabs>
          <w:tab w:val="clear" w:pos="1276"/>
        </w:tabs>
        <w:ind w:firstLine="851"/>
        <w:jc w:val="left"/>
      </w:pPr>
      <w:r>
        <w:t>лимит избранных рецептов;</w:t>
      </w:r>
    </w:p>
    <w:p w14:paraId="5AF23F4C" w14:textId="77777777" w:rsidR="00F11519" w:rsidRDefault="00F11519" w:rsidP="00F23B81">
      <w:pPr>
        <w:pStyle w:val="a0"/>
        <w:keepLines w:val="0"/>
        <w:numPr>
          <w:ilvl w:val="0"/>
          <w:numId w:val="10"/>
        </w:numPr>
        <w:tabs>
          <w:tab w:val="clear" w:pos="1276"/>
        </w:tabs>
        <w:ind w:firstLine="851"/>
        <w:jc w:val="left"/>
      </w:pPr>
      <w:r>
        <w:t>отсутствие русского языка;</w:t>
      </w:r>
    </w:p>
    <w:p w14:paraId="1A73228D" w14:textId="77777777" w:rsidR="00F11519" w:rsidRDefault="00F11519" w:rsidP="00F11519">
      <w:pPr>
        <w:spacing w:after="160"/>
      </w:pPr>
      <w:r>
        <w:br w:type="page"/>
      </w:r>
    </w:p>
    <w:p w14:paraId="4E0129D4" w14:textId="77777777" w:rsidR="00F11519" w:rsidRDefault="00F11519" w:rsidP="00F11519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lastRenderedPageBreak/>
        <w:t>SideChef</w:t>
      </w:r>
      <w:proofErr w:type="spellEnd"/>
    </w:p>
    <w:p w14:paraId="1DAE831C" w14:textId="77777777" w:rsidR="00F11519" w:rsidRDefault="00F11519" w:rsidP="00F11519">
      <w:pPr>
        <w:keepNext/>
        <w:jc w:val="center"/>
      </w:pPr>
      <w:r>
        <w:object w:dxaOrig="27219" w:dyaOrig="27290" w14:anchorId="2172F33C">
          <v:shape id="_x0000_i1027" type="#_x0000_t75" style="width:355.5pt;height:356.25pt" o:ole="">
            <v:imagedata r:id="rId15" o:title=""/>
          </v:shape>
          <o:OLEObject Type="Embed" ProgID="Unknown" ShapeID="_x0000_i1027" DrawAspect="Content" ObjectID="_1851706601" r:id="rId16"/>
        </w:object>
      </w:r>
    </w:p>
    <w:p w14:paraId="4AE87B86" w14:textId="3944CA47" w:rsidR="00F11519" w:rsidRPr="007030E4" w:rsidRDefault="00F11519" w:rsidP="00F11519">
      <w:pPr>
        <w:pStyle w:val="a9"/>
        <w:spacing w:line="360" w:lineRule="auto"/>
        <w:ind w:firstLine="851"/>
        <w:rPr>
          <w:i/>
          <w:iCs/>
        </w:rPr>
      </w:pPr>
      <w:r w:rsidRPr="007D13BA">
        <w:t xml:space="preserve">Рисунок </w:t>
      </w:r>
      <w:fldSimple w:instr=" SEQ Рисунок \* ARABIC ">
        <w:r w:rsidR="00E0710E">
          <w:rPr>
            <w:noProof/>
          </w:rPr>
          <w:t>3</w:t>
        </w:r>
      </w:fldSimple>
      <w:r w:rsidR="00B76355">
        <w:t xml:space="preserve"> —</w:t>
      </w:r>
      <w:r w:rsidRPr="007D13BA">
        <w:t xml:space="preserve"> Внешний вид приложения </w:t>
      </w:r>
      <w:proofErr w:type="spellStart"/>
      <w:r w:rsidRPr="007D13BA">
        <w:rPr>
          <w:lang w:val="en-US"/>
        </w:rPr>
        <w:t>SideChef</w:t>
      </w:r>
      <w:proofErr w:type="spellEnd"/>
    </w:p>
    <w:p w14:paraId="53D79FEA" w14:textId="77777777" w:rsidR="00F11519" w:rsidRDefault="00F11519" w:rsidP="00F11519">
      <w:r>
        <w:t>Преимущества:</w:t>
      </w:r>
    </w:p>
    <w:p w14:paraId="121EC4DA" w14:textId="77777777" w:rsidR="00F11519" w:rsidRDefault="00F11519" w:rsidP="00F23B81">
      <w:pPr>
        <w:pStyle w:val="a0"/>
        <w:keepLines w:val="0"/>
        <w:numPr>
          <w:ilvl w:val="0"/>
          <w:numId w:val="11"/>
        </w:numPr>
        <w:tabs>
          <w:tab w:val="clear" w:pos="1276"/>
        </w:tabs>
        <w:ind w:firstLine="851"/>
        <w:jc w:val="left"/>
      </w:pPr>
      <w:r>
        <w:t>наличие искусственного интеллекта (генерация рецепта по фото, помощь в планировании, предпочтения и другие);</w:t>
      </w:r>
    </w:p>
    <w:p w14:paraId="4172A7CD" w14:textId="77777777" w:rsidR="00F11519" w:rsidRDefault="00F11519" w:rsidP="00F23B81">
      <w:pPr>
        <w:pStyle w:val="a0"/>
        <w:keepLines w:val="0"/>
        <w:numPr>
          <w:ilvl w:val="0"/>
          <w:numId w:val="11"/>
        </w:numPr>
        <w:tabs>
          <w:tab w:val="clear" w:pos="1276"/>
        </w:tabs>
        <w:ind w:firstLine="851"/>
        <w:jc w:val="left"/>
      </w:pPr>
      <w:r>
        <w:t>наличие узкоспециализированных категорий;</w:t>
      </w:r>
    </w:p>
    <w:p w14:paraId="669C3DAF" w14:textId="77777777" w:rsidR="00F11519" w:rsidRDefault="00F11519" w:rsidP="00F23B81">
      <w:pPr>
        <w:pStyle w:val="a0"/>
        <w:keepLines w:val="0"/>
        <w:numPr>
          <w:ilvl w:val="0"/>
          <w:numId w:val="11"/>
        </w:numPr>
        <w:tabs>
          <w:tab w:val="clear" w:pos="1276"/>
        </w:tabs>
        <w:ind w:firstLine="851"/>
        <w:jc w:val="left"/>
      </w:pPr>
      <w:r>
        <w:t>пошаговый режим с озвучкой;</w:t>
      </w:r>
    </w:p>
    <w:p w14:paraId="12F75717" w14:textId="77777777" w:rsidR="00F11519" w:rsidRDefault="00F11519" w:rsidP="00F23B81">
      <w:pPr>
        <w:pStyle w:val="a0"/>
        <w:keepLines w:val="0"/>
        <w:numPr>
          <w:ilvl w:val="0"/>
          <w:numId w:val="11"/>
        </w:numPr>
        <w:tabs>
          <w:tab w:val="clear" w:pos="1276"/>
        </w:tabs>
        <w:ind w:firstLine="851"/>
        <w:jc w:val="left"/>
      </w:pPr>
      <w:r>
        <w:t>регулировка количества порций;</w:t>
      </w:r>
    </w:p>
    <w:p w14:paraId="35D4D224" w14:textId="77777777" w:rsidR="00F11519" w:rsidRDefault="00F11519" w:rsidP="00F23B81">
      <w:pPr>
        <w:pStyle w:val="a0"/>
        <w:keepLines w:val="0"/>
        <w:numPr>
          <w:ilvl w:val="0"/>
          <w:numId w:val="11"/>
        </w:numPr>
        <w:tabs>
          <w:tab w:val="clear" w:pos="1276"/>
        </w:tabs>
        <w:ind w:firstLine="851"/>
        <w:jc w:val="left"/>
      </w:pPr>
      <w:r>
        <w:t>возможность составления плана на неделю;</w:t>
      </w:r>
    </w:p>
    <w:p w14:paraId="408E7F2D" w14:textId="77777777" w:rsidR="00F11519" w:rsidRDefault="00F11519" w:rsidP="00F23B81">
      <w:pPr>
        <w:pStyle w:val="a0"/>
        <w:keepLines w:val="0"/>
        <w:numPr>
          <w:ilvl w:val="0"/>
          <w:numId w:val="11"/>
        </w:numPr>
        <w:tabs>
          <w:tab w:val="clear" w:pos="1276"/>
        </w:tabs>
        <w:ind w:firstLine="851"/>
        <w:jc w:val="left"/>
      </w:pPr>
      <w:r>
        <w:t>возможность добавления имеющихся ингредиентов;</w:t>
      </w:r>
    </w:p>
    <w:p w14:paraId="35B1C1DB" w14:textId="77777777" w:rsidR="00F11519" w:rsidRDefault="00F11519" w:rsidP="00F23B81">
      <w:pPr>
        <w:pStyle w:val="a0"/>
        <w:keepLines w:val="0"/>
        <w:numPr>
          <w:ilvl w:val="0"/>
          <w:numId w:val="11"/>
        </w:numPr>
        <w:tabs>
          <w:tab w:val="clear" w:pos="1276"/>
        </w:tabs>
        <w:ind w:firstLine="851"/>
        <w:jc w:val="left"/>
      </w:pPr>
      <w:r>
        <w:t>возможность добавление сторонних или своих рецептов;</w:t>
      </w:r>
    </w:p>
    <w:p w14:paraId="7F66C699" w14:textId="77777777" w:rsidR="00F11519" w:rsidRDefault="00F11519" w:rsidP="00F23B81">
      <w:pPr>
        <w:pStyle w:val="a0"/>
        <w:keepLines w:val="0"/>
        <w:numPr>
          <w:ilvl w:val="0"/>
          <w:numId w:val="11"/>
        </w:numPr>
        <w:tabs>
          <w:tab w:val="clear" w:pos="1276"/>
        </w:tabs>
        <w:ind w:firstLine="851"/>
        <w:jc w:val="left"/>
      </w:pPr>
      <w:r>
        <w:t>настройка вкусовых предпочтений, аллергенов, диет;</w:t>
      </w:r>
    </w:p>
    <w:p w14:paraId="24DDC5D5" w14:textId="77777777" w:rsidR="00F11519" w:rsidRDefault="00F11519" w:rsidP="00F11519">
      <w:r>
        <w:t>Недостатки:</w:t>
      </w:r>
    </w:p>
    <w:p w14:paraId="6AFB45BB" w14:textId="77777777" w:rsidR="00F11519" w:rsidRDefault="00F11519" w:rsidP="00F23B81">
      <w:pPr>
        <w:pStyle w:val="a0"/>
        <w:keepLines w:val="0"/>
        <w:numPr>
          <w:ilvl w:val="0"/>
          <w:numId w:val="11"/>
        </w:numPr>
        <w:tabs>
          <w:tab w:val="clear" w:pos="1276"/>
        </w:tabs>
        <w:ind w:firstLine="851"/>
        <w:jc w:val="left"/>
      </w:pPr>
      <w:r>
        <w:t>отсутствие русского языка;</w:t>
      </w:r>
    </w:p>
    <w:p w14:paraId="44AF1078" w14:textId="77777777" w:rsidR="00F11519" w:rsidRDefault="00F11519" w:rsidP="00F23B81">
      <w:pPr>
        <w:pStyle w:val="a0"/>
        <w:keepLines w:val="0"/>
        <w:numPr>
          <w:ilvl w:val="0"/>
          <w:numId w:val="11"/>
        </w:numPr>
        <w:tabs>
          <w:tab w:val="clear" w:pos="1276"/>
        </w:tabs>
        <w:spacing w:after="160"/>
        <w:ind w:firstLine="851"/>
        <w:jc w:val="left"/>
      </w:pPr>
      <w:r w:rsidRPr="00657122">
        <w:rPr>
          <w:highlight w:val="red"/>
        </w:rPr>
        <w:t>обучающие функции</w:t>
      </w:r>
      <w:r>
        <w:t xml:space="preserve"> требуют платную подписку;</w:t>
      </w:r>
      <w:r>
        <w:br w:type="page"/>
      </w:r>
    </w:p>
    <w:p w14:paraId="0B17970D" w14:textId="77777777" w:rsidR="00F11519" w:rsidRDefault="00F11519" w:rsidP="00F11519">
      <w:pPr>
        <w:rPr>
          <w:b/>
          <w:bCs/>
        </w:rPr>
      </w:pPr>
      <w:r w:rsidRPr="000C1334">
        <w:rPr>
          <w:b/>
          <w:bCs/>
        </w:rPr>
        <w:lastRenderedPageBreak/>
        <w:t>Вывод</w:t>
      </w:r>
      <w:r>
        <w:rPr>
          <w:b/>
          <w:bCs/>
        </w:rPr>
        <w:t>:</w:t>
      </w:r>
    </w:p>
    <w:p w14:paraId="230A7DD4" w14:textId="0B43D910" w:rsidR="00F11519" w:rsidRDefault="00F11519" w:rsidP="00F11519">
      <w:r>
        <w:t xml:space="preserve">Исходя из преимуществ и недостатков аналогов сделан следующий вывод - в приложении </w:t>
      </w:r>
      <w:r w:rsidR="002B583C">
        <w:t xml:space="preserve">должен </w:t>
      </w:r>
      <w:r>
        <w:t>реализован выбор ингредиентов из готового списка, отсортированного по категориям, а также настройка вкусовых и ингредиентных предпочтений. Предусматривается поддержка русского языка и возможность добавления собственных рецептов. База рецептов будет размещена непосредственно в приложении, без использования сторонних ресурсов. Дополнительно планируется реализация планирования меню на неделю, учета имеющихся ингредиентов и формирования списка покупок.</w:t>
      </w:r>
    </w:p>
    <w:p w14:paraId="0F1DC56D" w14:textId="77777777" w:rsidR="00F11519" w:rsidRPr="007F181E" w:rsidRDefault="00F11519" w:rsidP="00933127">
      <w:pPr>
        <w:ind w:firstLine="0"/>
      </w:pPr>
    </w:p>
    <w:p w14:paraId="5DAE686F" w14:textId="77777777" w:rsidR="00F11519" w:rsidRPr="00944E3C" w:rsidRDefault="00F11519" w:rsidP="00F11519"/>
    <w:p w14:paraId="092F632B" w14:textId="52EF8D20" w:rsidR="00E61B22" w:rsidRDefault="00E61B22" w:rsidP="00E61B22">
      <w:pPr>
        <w:pStyle w:val="1"/>
      </w:pPr>
      <w:bookmarkStart w:id="16" w:name="_Toc193826847"/>
      <w:r>
        <w:lastRenderedPageBreak/>
        <w:t>Требования к результатам разработки</w:t>
      </w:r>
      <w:bookmarkEnd w:id="16"/>
    </w:p>
    <w:p w14:paraId="4B05EFFF" w14:textId="64B7F1EF" w:rsidR="00944E3C" w:rsidRPr="00944E3C" w:rsidRDefault="00944E3C" w:rsidP="00944E3C">
      <w:r>
        <w:t>Результаты настоящей разработки должны соответствовать требованиям, которые содержаться в данном разделе.</w:t>
      </w:r>
    </w:p>
    <w:p w14:paraId="7F7E5C2D" w14:textId="073F5298" w:rsidR="002761A6" w:rsidRPr="002761A6" w:rsidRDefault="00657AD4" w:rsidP="00F44F82">
      <w:pPr>
        <w:pStyle w:val="2"/>
      </w:pPr>
      <w:r>
        <w:t>Руководство пользователя</w:t>
      </w:r>
    </w:p>
    <w:p w14:paraId="45D27BF4" w14:textId="169A02DA" w:rsidR="008218E4" w:rsidRDefault="008218E4" w:rsidP="00657122">
      <w:pPr>
        <w:pStyle w:val="a0"/>
        <w:numPr>
          <w:ilvl w:val="0"/>
          <w:numId w:val="0"/>
        </w:numPr>
        <w:ind w:left="2291"/>
        <w:rPr>
          <w:highlight w:val="yellow"/>
        </w:rPr>
      </w:pPr>
      <w:r>
        <w:rPr>
          <w:rStyle w:val="citation-197"/>
        </w:rPr>
        <w:t>Взаимодействие пользователя с приложением представляет собой простой пошаговый процесс подбора подходящего рецепта</w:t>
      </w:r>
      <w:r>
        <w:t>:</w:t>
      </w:r>
      <w:r>
        <w:rPr>
          <w:highlight w:val="yellow"/>
        </w:rPr>
        <w:t xml:space="preserve"> </w:t>
      </w:r>
    </w:p>
    <w:p w14:paraId="2D6C1F6B" w14:textId="3C858363" w:rsidR="008218E4" w:rsidRDefault="008218E4" w:rsidP="00657122">
      <w:pPr>
        <w:pStyle w:val="a0"/>
        <w:numPr>
          <w:ilvl w:val="0"/>
          <w:numId w:val="19"/>
        </w:numPr>
        <w:jc w:val="left"/>
      </w:pPr>
      <w:r w:rsidRPr="008218E4">
        <w:t>Пользователь отмечает продукты, которые есть у него в наличии.</w:t>
      </w:r>
      <w:r>
        <w:t xml:space="preserve"> </w:t>
      </w:r>
      <w:r w:rsidRPr="008218E4">
        <w:t>На основе выбранного списка программа автоматически находит и показывает подходящие кулинарные рецепты.</w:t>
      </w:r>
    </w:p>
    <w:p w14:paraId="690E31D2" w14:textId="267C8C59" w:rsidR="008218E4" w:rsidRDefault="008218E4" w:rsidP="00657122">
      <w:pPr>
        <w:pStyle w:val="a0"/>
        <w:numPr>
          <w:ilvl w:val="0"/>
          <w:numId w:val="19"/>
        </w:numPr>
        <w:jc w:val="left"/>
      </w:pPr>
      <w:r w:rsidRPr="008218E4">
        <w:t>Если предложенных вариантов слишком много, пользователь может сузить круг поиска</w:t>
      </w:r>
      <w:r>
        <w:t>. Для этого пользователь может указать максимальное время</w:t>
      </w:r>
      <w:r w:rsidR="004B519E">
        <w:t xml:space="preserve"> приготовления и добавить нелюбимые ингредиенты или аллергены</w:t>
      </w:r>
    </w:p>
    <w:p w14:paraId="1320EF1A" w14:textId="2CA5E29D" w:rsidR="004B519E" w:rsidRPr="008218E4" w:rsidRDefault="004B519E" w:rsidP="00657122">
      <w:pPr>
        <w:pStyle w:val="a0"/>
        <w:numPr>
          <w:ilvl w:val="0"/>
          <w:numId w:val="19"/>
        </w:numPr>
        <w:jc w:val="left"/>
      </w:pPr>
      <w:r w:rsidRPr="004B519E">
        <w:t>Пользователь выбирает понравившееся блюдо из списка. В открывшейся карточке рецепта он может указать нужное ему количество порций. Система сама пересчитает, сколько граммов или штук каждого ингредиента понадобится для готовки.</w:t>
      </w:r>
    </w:p>
    <w:p w14:paraId="00EA1178" w14:textId="5BF68B00" w:rsidR="001D3FB1" w:rsidRDefault="00AA50F6" w:rsidP="00AA50F6">
      <w:pPr>
        <w:pStyle w:val="2"/>
      </w:pPr>
      <w:bookmarkStart w:id="17" w:name="_Toc193826849"/>
      <w:r>
        <w:t>Требования к функциям</w:t>
      </w:r>
      <w:bookmarkEnd w:id="17"/>
    </w:p>
    <w:p w14:paraId="1C3F6787" w14:textId="769712F5" w:rsidR="00933127" w:rsidRDefault="00933127" w:rsidP="00933127">
      <w:r w:rsidRPr="00933127">
        <w:t>Система предназначена для автоматизации процесса хранения, поиска и отображения кулинарных рецептов. Функциональные возможности программного продукта подразделяются на следующие группы:</w:t>
      </w:r>
    </w:p>
    <w:p w14:paraId="2CCD52B2" w14:textId="6ECB87E4" w:rsidR="00933127" w:rsidRDefault="00933127" w:rsidP="00657122">
      <w:pPr>
        <w:pStyle w:val="a0"/>
        <w:numPr>
          <w:ilvl w:val="0"/>
          <w:numId w:val="14"/>
        </w:numPr>
        <w:jc w:val="left"/>
      </w:pPr>
      <w:r>
        <w:t>Управление базой знаний</w:t>
      </w:r>
      <w:r w:rsidR="004D3D8B">
        <w:br/>
        <w:t>Система должна предоставлять пользователю инструменты для формирования и редактирования локальной базы рецептов:</w:t>
      </w:r>
    </w:p>
    <w:p w14:paraId="11292194" w14:textId="1520D5CD" w:rsidR="004D3D8B" w:rsidRDefault="004D3D8B" w:rsidP="00657122">
      <w:pPr>
        <w:pStyle w:val="a0"/>
        <w:numPr>
          <w:ilvl w:val="1"/>
          <w:numId w:val="14"/>
        </w:numPr>
        <w:jc w:val="left"/>
      </w:pPr>
      <w:r w:rsidRPr="004D3D8B">
        <w:t>Ввод новых данных: Обеспечение возможности добавления новой рецептурной карты. При добавлении система должна запрашивать следующие атрибуты:</w:t>
      </w:r>
    </w:p>
    <w:p w14:paraId="67C9B5D2" w14:textId="1969B4A2" w:rsidR="004D3D8B" w:rsidRDefault="004D3D8B" w:rsidP="00657122">
      <w:pPr>
        <w:pStyle w:val="a0"/>
        <w:numPr>
          <w:ilvl w:val="2"/>
          <w:numId w:val="14"/>
        </w:numPr>
        <w:jc w:val="left"/>
      </w:pPr>
      <w:r>
        <w:t>Название блюда (строковый тип);</w:t>
      </w:r>
    </w:p>
    <w:p w14:paraId="0725C7CD" w14:textId="3830E907" w:rsidR="004D3D8B" w:rsidRDefault="004D3D8B" w:rsidP="00657122">
      <w:pPr>
        <w:pStyle w:val="a0"/>
        <w:numPr>
          <w:ilvl w:val="2"/>
          <w:numId w:val="14"/>
        </w:numPr>
        <w:jc w:val="left"/>
      </w:pPr>
      <w:r>
        <w:t>Список ингредиентов (списочная структура);</w:t>
      </w:r>
    </w:p>
    <w:p w14:paraId="68055C13" w14:textId="15570F87" w:rsidR="004D3D8B" w:rsidRDefault="004D3D8B" w:rsidP="00657122">
      <w:pPr>
        <w:pStyle w:val="a0"/>
        <w:numPr>
          <w:ilvl w:val="2"/>
          <w:numId w:val="14"/>
        </w:numPr>
        <w:jc w:val="left"/>
      </w:pPr>
      <w:r>
        <w:t>Текстовое описание процесса приготовления (инструкция);</w:t>
      </w:r>
    </w:p>
    <w:p w14:paraId="0A6A0530" w14:textId="36FC50DD" w:rsidR="004D3D8B" w:rsidRDefault="004D3D8B" w:rsidP="00657122">
      <w:pPr>
        <w:pStyle w:val="a0"/>
        <w:numPr>
          <w:ilvl w:val="2"/>
          <w:numId w:val="14"/>
        </w:numPr>
        <w:jc w:val="left"/>
      </w:pPr>
      <w:r>
        <w:t>Время приготовления (числовое значение в минутах);</w:t>
      </w:r>
    </w:p>
    <w:p w14:paraId="27B6C382" w14:textId="08B6F818" w:rsidR="004D3D8B" w:rsidRDefault="004D3D8B" w:rsidP="00657122">
      <w:pPr>
        <w:pStyle w:val="a0"/>
        <w:numPr>
          <w:ilvl w:val="2"/>
          <w:numId w:val="14"/>
        </w:numPr>
        <w:jc w:val="left"/>
      </w:pPr>
      <w:r>
        <w:t>Изображение готового блюда (путь к графическому файлу).</w:t>
      </w:r>
    </w:p>
    <w:p w14:paraId="6E5860F8" w14:textId="1887E939" w:rsidR="004D3D8B" w:rsidRDefault="004D3D8B" w:rsidP="00F23B81">
      <w:pPr>
        <w:pStyle w:val="a0"/>
        <w:numPr>
          <w:ilvl w:val="1"/>
          <w:numId w:val="14"/>
        </w:numPr>
        <w:jc w:val="left"/>
      </w:pPr>
      <w:r w:rsidRPr="004D3D8B">
        <w:lastRenderedPageBreak/>
        <w:t>Редактирование записей: Возможность изменения атрибутов уже существующих рецептов (например, корректировка списка ингредиентов или замена изображения).</w:t>
      </w:r>
    </w:p>
    <w:p w14:paraId="310AE8E1" w14:textId="13149A4B" w:rsidR="004D3D8B" w:rsidRDefault="004D3D8B" w:rsidP="00F23B81">
      <w:pPr>
        <w:pStyle w:val="a0"/>
        <w:numPr>
          <w:ilvl w:val="1"/>
          <w:numId w:val="14"/>
        </w:numPr>
        <w:jc w:val="left"/>
      </w:pPr>
      <w:r w:rsidRPr="004D3D8B">
        <w:t>Удаление данных: Функция безвозвратного удаления рецепта из базы данных приложения по инициативе пользователя.</w:t>
      </w:r>
    </w:p>
    <w:p w14:paraId="186FF6BB" w14:textId="27DBF301" w:rsidR="004D3D8B" w:rsidRDefault="004D3D8B" w:rsidP="00F23B81">
      <w:pPr>
        <w:pStyle w:val="a0"/>
        <w:numPr>
          <w:ilvl w:val="1"/>
          <w:numId w:val="14"/>
        </w:numPr>
        <w:jc w:val="left"/>
      </w:pPr>
      <w:r w:rsidRPr="004D3D8B">
        <w:t>Валидация данных: Автоматическая проверка корректности вводимых значений (например, блокировка сохранения рецепта с пустым названием или отрицательным временем приготовления).</w:t>
      </w:r>
    </w:p>
    <w:p w14:paraId="3C063751" w14:textId="330EFC38" w:rsidR="004D3D8B" w:rsidRDefault="004D3D8B" w:rsidP="00F23B81">
      <w:pPr>
        <w:pStyle w:val="a0"/>
        <w:numPr>
          <w:ilvl w:val="0"/>
          <w:numId w:val="14"/>
        </w:numPr>
        <w:jc w:val="left"/>
      </w:pPr>
      <w:r>
        <w:t>Поисковые и информационные функции</w:t>
      </w:r>
      <w:r>
        <w:br/>
        <w:t>Основная задача системы — предоставление релевантной информации по запросу пользователя:</w:t>
      </w:r>
    </w:p>
    <w:p w14:paraId="60EECAC8" w14:textId="7CA8BC95" w:rsidR="004D3D8B" w:rsidRDefault="004D3D8B" w:rsidP="00F23B81">
      <w:pPr>
        <w:pStyle w:val="a0"/>
        <w:numPr>
          <w:ilvl w:val="1"/>
          <w:numId w:val="14"/>
        </w:numPr>
        <w:jc w:val="left"/>
      </w:pPr>
      <w:r w:rsidRPr="004D3D8B">
        <w:t>Фильтрация списка рецептов на основе частичного или полного совпадения с введенной строкой запроса.</w:t>
      </w:r>
    </w:p>
    <w:p w14:paraId="384C3FDB" w14:textId="7057AC51" w:rsidR="004D3D8B" w:rsidRDefault="004D3D8B" w:rsidP="00F23B81">
      <w:pPr>
        <w:pStyle w:val="a0"/>
        <w:numPr>
          <w:ilvl w:val="1"/>
          <w:numId w:val="14"/>
        </w:numPr>
        <w:jc w:val="left"/>
      </w:pPr>
      <w:r w:rsidRPr="004D3D8B">
        <w:t>Реализация алгоритма подбора блюд, в состав которых входят указанные пользователем продукты (поиск по вхождению).</w:t>
      </w:r>
    </w:p>
    <w:p w14:paraId="5E86F5E1" w14:textId="6E7A99EE" w:rsidR="004D3D8B" w:rsidRDefault="004D3D8B" w:rsidP="00F23B81">
      <w:pPr>
        <w:pStyle w:val="a0"/>
        <w:numPr>
          <w:ilvl w:val="1"/>
          <w:numId w:val="14"/>
        </w:numPr>
        <w:jc w:val="left"/>
      </w:pPr>
      <w:r w:rsidRPr="004D3D8B">
        <w:t>Визуализация полной информации о выбранном блюде в отдельном окне или области интерфейса, включая масштабируемое изображение блюда</w:t>
      </w:r>
      <w:r w:rsidR="00FF0A58">
        <w:t>.</w:t>
      </w:r>
    </w:p>
    <w:p w14:paraId="26E00EE9" w14:textId="687BFF63" w:rsidR="00FF0A58" w:rsidRDefault="00FF0A58" w:rsidP="00F23B81">
      <w:pPr>
        <w:pStyle w:val="a0"/>
        <w:numPr>
          <w:ilvl w:val="0"/>
          <w:numId w:val="14"/>
        </w:numPr>
        <w:jc w:val="left"/>
      </w:pPr>
      <w:r>
        <w:t>Системные функции</w:t>
      </w:r>
      <w:r>
        <w:br/>
      </w:r>
      <w:proofErr w:type="spellStart"/>
      <w:r>
        <w:t>Функции</w:t>
      </w:r>
      <w:proofErr w:type="spellEnd"/>
      <w:r>
        <w:t xml:space="preserve">, обеспечивающие работоспособность приложения на уровне файловой системы и взаимодействия с </w:t>
      </w:r>
      <w:r w:rsidRPr="00657122">
        <w:rPr>
          <w:highlight w:val="cyan"/>
        </w:rPr>
        <w:t>ОС Windows</w:t>
      </w:r>
      <w:r>
        <w:t>:</w:t>
      </w:r>
    </w:p>
    <w:p w14:paraId="78016349" w14:textId="267A5F00" w:rsidR="00FF0A58" w:rsidRDefault="00FF0A58" w:rsidP="00F23B81">
      <w:pPr>
        <w:pStyle w:val="a0"/>
        <w:numPr>
          <w:ilvl w:val="1"/>
          <w:numId w:val="14"/>
        </w:numPr>
        <w:jc w:val="left"/>
      </w:pPr>
      <w:r w:rsidRPr="00FF0A58">
        <w:t>Автоматическая загрузка базы рецептов из файла при запуске приложения. В случае отсутствия файла система должна создавать новую пустую структуру данных.</w:t>
      </w:r>
    </w:p>
    <w:p w14:paraId="3F9B49E2" w14:textId="3F144374" w:rsidR="00FF0A58" w:rsidRDefault="00FF0A58" w:rsidP="00F23B81">
      <w:pPr>
        <w:pStyle w:val="a0"/>
        <w:numPr>
          <w:ilvl w:val="1"/>
          <w:numId w:val="14"/>
        </w:numPr>
        <w:jc w:val="left"/>
      </w:pPr>
      <w:r w:rsidRPr="00FF0A58">
        <w:t>Автоматическая</w:t>
      </w:r>
      <w:r>
        <w:t xml:space="preserve"> </w:t>
      </w:r>
      <w:r w:rsidRPr="00FF0A58">
        <w:t>запись текущего состояния базы рецептов в файл при добавлении, изменении или удалении записей, либо при корректном завершении работы программы.</w:t>
      </w:r>
    </w:p>
    <w:p w14:paraId="45F1EDAF" w14:textId="5D1380C9" w:rsidR="00FF0A58" w:rsidRDefault="00FF0A58" w:rsidP="00F23B81">
      <w:pPr>
        <w:pStyle w:val="a0"/>
        <w:numPr>
          <w:ilvl w:val="1"/>
          <w:numId w:val="14"/>
        </w:numPr>
        <w:jc w:val="left"/>
      </w:pPr>
      <w:r>
        <w:t>Корректная обработка ошибок с выводом понятных пользователю сообщений, предотвращающих аварийное завершение работы программы.</w:t>
      </w:r>
    </w:p>
    <w:p w14:paraId="5040757C" w14:textId="41DE28E2" w:rsidR="002B583C" w:rsidRDefault="002B583C" w:rsidP="002B583C">
      <w:pPr>
        <w:pStyle w:val="a0"/>
        <w:numPr>
          <w:ilvl w:val="0"/>
          <w:numId w:val="0"/>
        </w:numPr>
        <w:ind w:left="2291"/>
        <w:jc w:val="left"/>
      </w:pPr>
      <w:r w:rsidRPr="00DA7609">
        <w:rPr>
          <w:highlight w:val="yellow"/>
        </w:rPr>
        <w:t>(ссылаться на прототипы)</w:t>
      </w:r>
    </w:p>
    <w:p w14:paraId="3993E423" w14:textId="6A8034E4" w:rsidR="0002309A" w:rsidRDefault="009730DA" w:rsidP="0002309A">
      <w:pPr>
        <w:pStyle w:val="2"/>
      </w:pPr>
      <w:bookmarkStart w:id="18" w:name="_Toc193826850"/>
      <w:r>
        <w:t>Требования к показателям назначени</w:t>
      </w:r>
      <w:r w:rsidR="0002309A">
        <w:t>я</w:t>
      </w:r>
      <w:bookmarkEnd w:id="18"/>
    </w:p>
    <w:p w14:paraId="494AFA3A" w14:textId="2726FDB6" w:rsidR="00DD0258" w:rsidRPr="00DD0258" w:rsidRDefault="00DD0258" w:rsidP="00DD0258">
      <w:r>
        <w:t>Требования к показателям назначения не предъявляются.</w:t>
      </w:r>
    </w:p>
    <w:p w14:paraId="565F00AE" w14:textId="2CF053D7" w:rsidR="009730DA" w:rsidRDefault="00AA50F6" w:rsidP="009730DA">
      <w:pPr>
        <w:pStyle w:val="2"/>
      </w:pPr>
      <w:bookmarkStart w:id="19" w:name="_Toc193826851"/>
      <w:r>
        <w:lastRenderedPageBreak/>
        <w:t>Требования к пользовательскому интерфейсу</w:t>
      </w:r>
      <w:bookmarkEnd w:id="19"/>
    </w:p>
    <w:p w14:paraId="50F53958" w14:textId="777C6FA8" w:rsidR="00E0710E" w:rsidRDefault="00E0710E" w:rsidP="00E0710E">
      <w:pPr>
        <w:keepNext/>
      </w:pPr>
    </w:p>
    <w:p w14:paraId="1ACD1F06" w14:textId="7F6D90AC" w:rsidR="00D645D2" w:rsidRPr="00D645D2" w:rsidRDefault="00E0710E" w:rsidP="00E0710E">
      <w:pPr>
        <w:pStyle w:val="a9"/>
      </w:pPr>
      <w:r w:rsidRPr="00D81B57">
        <w:rPr>
          <w:highlight w:val="yellow"/>
        </w:rPr>
        <w:t xml:space="preserve">Рисунок </w:t>
      </w:r>
      <w:r w:rsidRPr="00D81B57">
        <w:rPr>
          <w:highlight w:val="yellow"/>
        </w:rPr>
        <w:fldChar w:fldCharType="begin"/>
      </w:r>
      <w:r w:rsidRPr="00D81B57">
        <w:rPr>
          <w:highlight w:val="yellow"/>
        </w:rPr>
        <w:instrText xml:space="preserve"> SEQ Рисунок \* ARABIC </w:instrText>
      </w:r>
      <w:r w:rsidRPr="00D81B57">
        <w:rPr>
          <w:highlight w:val="yellow"/>
        </w:rPr>
        <w:fldChar w:fldCharType="separate"/>
      </w:r>
      <w:r w:rsidRPr="00D81B57">
        <w:rPr>
          <w:noProof/>
          <w:highlight w:val="yellow"/>
        </w:rPr>
        <w:t>4</w:t>
      </w:r>
      <w:r w:rsidRPr="00D81B57">
        <w:rPr>
          <w:highlight w:val="yellow"/>
        </w:rPr>
        <w:fldChar w:fldCharType="end"/>
      </w:r>
      <w:r w:rsidRPr="00D81B57">
        <w:rPr>
          <w:highlight w:val="yellow"/>
        </w:rPr>
        <w:t>. Прототип пользовательского интерфейса</w:t>
      </w:r>
    </w:p>
    <w:p w14:paraId="3EBD447A" w14:textId="6EF1BA1F" w:rsidR="00295D9C" w:rsidRDefault="00295D9C" w:rsidP="00295D9C">
      <w:pPr>
        <w:pStyle w:val="2"/>
      </w:pPr>
      <w:bookmarkStart w:id="20" w:name="_Toc193826852"/>
      <w:r>
        <w:t>Требования к видам обеспечения</w:t>
      </w:r>
      <w:bookmarkEnd w:id="20"/>
    </w:p>
    <w:p w14:paraId="4A7E24F5" w14:textId="7BA1BE84" w:rsidR="00DD0258" w:rsidRPr="00DD0258" w:rsidRDefault="00DD0258" w:rsidP="00DD0258">
      <w:r>
        <w:t>В данном подразделе содержится требование к видам обеспечения настоящей разработки.</w:t>
      </w:r>
    </w:p>
    <w:p w14:paraId="607098D9" w14:textId="0716BD3A" w:rsidR="00295D9C" w:rsidRDefault="00256697" w:rsidP="00256697">
      <w:pPr>
        <w:pStyle w:val="3"/>
      </w:pPr>
      <w:bookmarkStart w:id="21" w:name="_Toc193826853"/>
      <w:r>
        <w:t>Требования к математическому обеспечению</w:t>
      </w:r>
      <w:bookmarkEnd w:id="21"/>
    </w:p>
    <w:p w14:paraId="46D23D63" w14:textId="0D01F01C" w:rsidR="00DD0258" w:rsidRPr="00DD0258" w:rsidRDefault="00DD0258" w:rsidP="00DD0258">
      <w:bookmarkStart w:id="22" w:name="_Toc193826854"/>
      <w:r>
        <w:t>Требования к математическому обеспечению не предъявляются.</w:t>
      </w:r>
    </w:p>
    <w:p w14:paraId="2B1FFEE1" w14:textId="5B07CAC8" w:rsidR="00256697" w:rsidRDefault="00256697" w:rsidP="00256697">
      <w:pPr>
        <w:pStyle w:val="3"/>
      </w:pPr>
      <w:r>
        <w:t>Требования к информационному обеспечению</w:t>
      </w:r>
      <w:bookmarkEnd w:id="22"/>
    </w:p>
    <w:p w14:paraId="745FBF0F" w14:textId="77777777" w:rsidR="00E80D5E" w:rsidRDefault="00E80D5E" w:rsidP="00E80D5E">
      <w:pPr>
        <w:ind w:left="360" w:firstLine="0"/>
      </w:pPr>
      <w:bookmarkStart w:id="23" w:name="_Hlk222236308"/>
      <w:r>
        <w:t xml:space="preserve">Разработка программного продукта осуществляется на языке программирования </w:t>
      </w:r>
      <w:r w:rsidRPr="00657122">
        <w:rPr>
          <w:highlight w:val="cyan"/>
        </w:rPr>
        <w:t>Python</w:t>
      </w:r>
      <w:r>
        <w:t xml:space="preserve"> с использованием интегрированной среды разработки (</w:t>
      </w:r>
      <w:r w:rsidRPr="00657122">
        <w:rPr>
          <w:highlight w:val="cyan"/>
        </w:rPr>
        <w:t>IDE</w:t>
      </w:r>
      <w:r>
        <w:t xml:space="preserve">) </w:t>
      </w:r>
      <w:proofErr w:type="spellStart"/>
      <w:r w:rsidRPr="00657122">
        <w:rPr>
          <w:highlight w:val="cyan"/>
        </w:rPr>
        <w:t>IntelliJ</w:t>
      </w:r>
      <w:proofErr w:type="spellEnd"/>
      <w:r w:rsidRPr="00657122">
        <w:rPr>
          <w:highlight w:val="cyan"/>
        </w:rPr>
        <w:t xml:space="preserve"> IDEA</w:t>
      </w:r>
      <w:r>
        <w:t>, предоставляющей встроенные средства отладки и диагностики кода.</w:t>
      </w:r>
    </w:p>
    <w:p w14:paraId="1831A01B" w14:textId="77777777" w:rsidR="00E80D5E" w:rsidRDefault="00E80D5E" w:rsidP="00E80D5E">
      <w:pPr>
        <w:ind w:left="360" w:firstLine="0"/>
      </w:pPr>
      <w:r>
        <w:t>Для реализации функциональных требований применяются следующие библиотеки и модули:</w:t>
      </w:r>
    </w:p>
    <w:p w14:paraId="42D7F6D0" w14:textId="77777777" w:rsidR="00E80D5E" w:rsidRDefault="00E80D5E" w:rsidP="00F23B81">
      <w:pPr>
        <w:pStyle w:val="a0"/>
        <w:numPr>
          <w:ilvl w:val="0"/>
          <w:numId w:val="18"/>
        </w:numPr>
      </w:pPr>
      <w:proofErr w:type="spellStart"/>
      <w:r w:rsidRPr="00657122">
        <w:rPr>
          <w:highlight w:val="cyan"/>
        </w:rPr>
        <w:t>Tkinter</w:t>
      </w:r>
      <w:proofErr w:type="spellEnd"/>
      <w:r>
        <w:t xml:space="preserve"> — для создания графического интерфейса пользователя (GUI).</w:t>
      </w:r>
    </w:p>
    <w:p w14:paraId="72245C95" w14:textId="77777777" w:rsidR="00E80D5E" w:rsidRDefault="00E80D5E" w:rsidP="00F23B81">
      <w:pPr>
        <w:pStyle w:val="a0"/>
        <w:numPr>
          <w:ilvl w:val="0"/>
          <w:numId w:val="18"/>
        </w:numPr>
      </w:pPr>
      <w:r w:rsidRPr="00657122">
        <w:rPr>
          <w:highlight w:val="cyan"/>
        </w:rPr>
        <w:t>JSON</w:t>
      </w:r>
      <w:r>
        <w:t xml:space="preserve"> — для организации локального хранения базы рецептов (сериализации и </w:t>
      </w:r>
      <w:proofErr w:type="spellStart"/>
      <w:r>
        <w:t>десериализации</w:t>
      </w:r>
      <w:proofErr w:type="spellEnd"/>
      <w:r>
        <w:t xml:space="preserve"> данных) без использования внешней </w:t>
      </w:r>
      <w:r w:rsidRPr="00657122">
        <w:rPr>
          <w:highlight w:val="cyan"/>
        </w:rPr>
        <w:t>СУБД</w:t>
      </w:r>
      <w:r>
        <w:t>.</w:t>
      </w:r>
    </w:p>
    <w:p w14:paraId="7800A3DB" w14:textId="77777777" w:rsidR="00E80D5E" w:rsidRDefault="00E80D5E" w:rsidP="00F23B81">
      <w:pPr>
        <w:pStyle w:val="a0"/>
        <w:numPr>
          <w:ilvl w:val="0"/>
          <w:numId w:val="18"/>
        </w:numPr>
      </w:pPr>
      <w:proofErr w:type="spellStart"/>
      <w:r w:rsidRPr="00657122">
        <w:rPr>
          <w:highlight w:val="cyan"/>
        </w:rPr>
        <w:t>Pillow</w:t>
      </w:r>
      <w:proofErr w:type="spellEnd"/>
      <w:r>
        <w:t xml:space="preserve"> — для обработки и масштабирования изображений блюд в интерфейсе.</w:t>
      </w:r>
    </w:p>
    <w:bookmarkEnd w:id="23"/>
    <w:p w14:paraId="313B46E9" w14:textId="70EE7112" w:rsidR="00E208B0" w:rsidRDefault="001F61FC" w:rsidP="005223BB">
      <w:pPr>
        <w:pStyle w:val="4"/>
        <w:jc w:val="left"/>
      </w:pPr>
      <w:r>
        <w:t>Требования к форматам хранения данных</w:t>
      </w:r>
    </w:p>
    <w:p w14:paraId="2FF15471" w14:textId="50F324AC" w:rsidR="00E3298B" w:rsidRDefault="00E3298B" w:rsidP="00E3298B">
      <w:r>
        <w:t>База рецептурных карт, списки ингредиентов и инструкции по приготовлению должны храниться локально в файле формата JSON в кодировке UTF-8. Структура данных представляет собой массив объектов со строгим набором полей для каждого рецепта: уникальный идентификатор, наименование блюда, ссылка на медиафайл, распределенные по категориям ингредиенты с единицами измерения и пошаговое описание процесса приготовления. Такой формат исключает необходимость развертывания сторонних СУБД и обеспечивает совместимость со стандартными средствами сериализации.</w:t>
      </w:r>
    </w:p>
    <w:p w14:paraId="764D78C1" w14:textId="58414818" w:rsidR="00E3298B" w:rsidRPr="00E3298B" w:rsidRDefault="00E3298B" w:rsidP="00E3298B">
      <w:r>
        <w:t xml:space="preserve">Иллюстрации к рецептам должны храниться в локальной файловой системе в виде отдельных файлов растровой графики форматов JPEG или PNG в цветовом пространстве </w:t>
      </w:r>
      <w:proofErr w:type="spellStart"/>
      <w:r>
        <w:t>sRGB</w:t>
      </w:r>
      <w:proofErr w:type="spellEnd"/>
      <w:r>
        <w:t>. В файле данных фиксируются только относительные пути к графическим файлам, а их чтение, масштабирование и отрисовка в интерфейсе выполняются программными средствами приложения во время работы с рецептом.</w:t>
      </w:r>
    </w:p>
    <w:p w14:paraId="182D3338" w14:textId="5636D951" w:rsidR="001F61FC" w:rsidRDefault="008239DB" w:rsidP="005223BB">
      <w:pPr>
        <w:pStyle w:val="4"/>
        <w:jc w:val="left"/>
      </w:pPr>
      <w:r>
        <w:lastRenderedPageBreak/>
        <w:t>Требования к лингвистическому обеспечению</w:t>
      </w:r>
    </w:p>
    <w:p w14:paraId="113BCA2D" w14:textId="4C43DE7C" w:rsidR="00743B33" w:rsidRPr="00743B33" w:rsidRDefault="00743B33" w:rsidP="005223BB">
      <w:pPr>
        <w:jc w:val="left"/>
      </w:pPr>
      <w:r>
        <w:t>Приложение должно предусматривать полностью русскую локализацию.</w:t>
      </w:r>
    </w:p>
    <w:p w14:paraId="02ABA6DD" w14:textId="55BE8945" w:rsidR="008239DB" w:rsidRDefault="004A0E13" w:rsidP="005223BB">
      <w:pPr>
        <w:pStyle w:val="3"/>
        <w:jc w:val="left"/>
      </w:pPr>
      <w:bookmarkStart w:id="24" w:name="_Toc193826855"/>
      <w:r>
        <w:t>Требования к метрологическому обеспечению</w:t>
      </w:r>
      <w:bookmarkEnd w:id="24"/>
    </w:p>
    <w:p w14:paraId="09A50319" w14:textId="77F0447E" w:rsidR="00743B33" w:rsidRPr="00743B33" w:rsidRDefault="008E474A" w:rsidP="005223BB">
      <w:pPr>
        <w:jc w:val="left"/>
      </w:pPr>
      <w:r>
        <w:t>Требования к метрологическому обеспечению н</w:t>
      </w:r>
      <w:r w:rsidR="00743B33">
        <w:t>е предъявляются</w:t>
      </w:r>
      <w:r>
        <w:t>.</w:t>
      </w:r>
    </w:p>
    <w:p w14:paraId="25230B1D" w14:textId="22A456A7" w:rsidR="004A0E13" w:rsidRDefault="004A0E13" w:rsidP="009730DA">
      <w:pPr>
        <w:pStyle w:val="3"/>
      </w:pPr>
      <w:bookmarkStart w:id="25" w:name="_Toc193826856"/>
      <w:r>
        <w:t>Требования к техническому обеспечению</w:t>
      </w:r>
      <w:bookmarkEnd w:id="25"/>
    </w:p>
    <w:p w14:paraId="159D0C61" w14:textId="5B992067" w:rsidR="00743B33" w:rsidRDefault="00743B33" w:rsidP="005223BB">
      <w:pPr>
        <w:jc w:val="left"/>
      </w:pPr>
      <w:r>
        <w:t>В состав технических средств должен входить ПК, соответствующий минимальным требованиям:</w:t>
      </w:r>
    </w:p>
    <w:p w14:paraId="7E592DB0" w14:textId="6D363308" w:rsidR="00743B33" w:rsidRDefault="00743B33" w:rsidP="00F23B81">
      <w:pPr>
        <w:pStyle w:val="a0"/>
        <w:numPr>
          <w:ilvl w:val="0"/>
          <w:numId w:val="16"/>
        </w:numPr>
        <w:jc w:val="left"/>
      </w:pPr>
      <w:r>
        <w:t>Процессор с тактовой частотой</w:t>
      </w:r>
      <w:r w:rsidR="008E474A">
        <w:t>: 2.6 ГГц</w:t>
      </w:r>
    </w:p>
    <w:p w14:paraId="68164883" w14:textId="2876B623" w:rsidR="00743B33" w:rsidRDefault="00743B33" w:rsidP="00F23B81">
      <w:pPr>
        <w:pStyle w:val="a0"/>
        <w:numPr>
          <w:ilvl w:val="0"/>
          <w:numId w:val="16"/>
        </w:numPr>
        <w:jc w:val="left"/>
      </w:pPr>
      <w:r>
        <w:t>Операционная систем</w:t>
      </w:r>
      <w:r w:rsidR="008E474A">
        <w:t xml:space="preserve">а: </w:t>
      </w:r>
      <w:r w:rsidR="008E474A">
        <w:rPr>
          <w:lang w:val="en-US"/>
        </w:rPr>
        <w:t>Windows</w:t>
      </w:r>
    </w:p>
    <w:p w14:paraId="4C465BC0" w14:textId="0071CA9E" w:rsidR="00743B33" w:rsidRDefault="00743B33" w:rsidP="00F23B81">
      <w:pPr>
        <w:pStyle w:val="a0"/>
        <w:numPr>
          <w:ilvl w:val="0"/>
          <w:numId w:val="16"/>
        </w:numPr>
        <w:jc w:val="left"/>
      </w:pPr>
      <w:r>
        <w:t>Оперативная память</w:t>
      </w:r>
      <w:r w:rsidR="008E474A">
        <w:t>:</w:t>
      </w:r>
      <w:r w:rsidR="008E474A">
        <w:rPr>
          <w:lang w:val="en-US"/>
        </w:rPr>
        <w:t xml:space="preserve"> </w:t>
      </w:r>
      <w:r w:rsidR="008E474A">
        <w:t>4 ГБ</w:t>
      </w:r>
    </w:p>
    <w:p w14:paraId="624F5BF5" w14:textId="1C7CF28D" w:rsidR="00743B33" w:rsidRDefault="00743B33" w:rsidP="00F23B81">
      <w:pPr>
        <w:pStyle w:val="a0"/>
        <w:numPr>
          <w:ilvl w:val="0"/>
          <w:numId w:val="16"/>
        </w:numPr>
        <w:jc w:val="left"/>
      </w:pPr>
      <w:r>
        <w:t>Разрешение экрана</w:t>
      </w:r>
      <w:r w:rsidR="008E474A">
        <w:t>: 1280х720</w:t>
      </w:r>
    </w:p>
    <w:p w14:paraId="296F06DB" w14:textId="6B49E272" w:rsidR="00743B33" w:rsidRPr="00743B33" w:rsidRDefault="00743B33" w:rsidP="00F23B81">
      <w:pPr>
        <w:pStyle w:val="a0"/>
        <w:numPr>
          <w:ilvl w:val="0"/>
          <w:numId w:val="16"/>
        </w:numPr>
        <w:jc w:val="left"/>
      </w:pPr>
      <w:r>
        <w:t>Устройство ввода вывода</w:t>
      </w:r>
      <w:r w:rsidR="008E474A">
        <w:t>: мышь и клавиатура</w:t>
      </w:r>
    </w:p>
    <w:p w14:paraId="48FA2DD2" w14:textId="4D321EBB" w:rsidR="009730DA" w:rsidRDefault="00645BED" w:rsidP="00645BED">
      <w:pPr>
        <w:pStyle w:val="2"/>
      </w:pPr>
      <w:bookmarkStart w:id="26" w:name="_Toc193826857"/>
      <w:r>
        <w:t>Требования к надежности</w:t>
      </w:r>
      <w:bookmarkEnd w:id="26"/>
    </w:p>
    <w:p w14:paraId="0D67486B" w14:textId="619434E5" w:rsidR="00735DE4" w:rsidRDefault="00735DE4" w:rsidP="005223BB">
      <w:pPr>
        <w:jc w:val="left"/>
      </w:pPr>
      <w:r>
        <w:t>Приложение должно соответствовать следующим требованиям:</w:t>
      </w:r>
    </w:p>
    <w:p w14:paraId="4E51DFA0" w14:textId="2E185871" w:rsidR="00735DE4" w:rsidRDefault="00735DE4" w:rsidP="00F23B81">
      <w:pPr>
        <w:pStyle w:val="a0"/>
        <w:numPr>
          <w:ilvl w:val="0"/>
          <w:numId w:val="17"/>
        </w:numPr>
        <w:jc w:val="left"/>
      </w:pPr>
      <w:r>
        <w:t>Каждый элемент интерфейса должен быть рабочим, срабатывать при нажатии, чтобы не возникало проблем с использованием;</w:t>
      </w:r>
    </w:p>
    <w:p w14:paraId="35FCE427" w14:textId="69699E15" w:rsidR="00735DE4" w:rsidRDefault="00735DE4" w:rsidP="00F23B81">
      <w:pPr>
        <w:pStyle w:val="a0"/>
        <w:numPr>
          <w:ilvl w:val="0"/>
          <w:numId w:val="17"/>
        </w:numPr>
        <w:jc w:val="left"/>
      </w:pPr>
      <w:r>
        <w:t xml:space="preserve">Интерфейс должен четко отображать все компоненты </w:t>
      </w:r>
      <w:r w:rsidR="001A2F27">
        <w:t>приложения</w:t>
      </w:r>
      <w:r>
        <w:t xml:space="preserve"> на экране;</w:t>
      </w:r>
    </w:p>
    <w:p w14:paraId="41C97CA4" w14:textId="25635A57" w:rsidR="00735DE4" w:rsidRDefault="00735DE4" w:rsidP="00F23B81">
      <w:pPr>
        <w:pStyle w:val="a0"/>
        <w:numPr>
          <w:ilvl w:val="0"/>
          <w:numId w:val="17"/>
        </w:numPr>
        <w:jc w:val="left"/>
      </w:pPr>
      <w:r>
        <w:t>Регулярное тестирование</w:t>
      </w:r>
      <w:r w:rsidR="005223BB">
        <w:t xml:space="preserve"> </w:t>
      </w:r>
      <w:r w:rsidR="001A2F27">
        <w:t>приложения</w:t>
      </w:r>
      <w:r>
        <w:t xml:space="preserve"> на выявление ошибок их исправления для гарантирования стабильного использования;</w:t>
      </w:r>
    </w:p>
    <w:p w14:paraId="69BF7C90" w14:textId="573D8B13" w:rsidR="00735DE4" w:rsidRDefault="00735DE4" w:rsidP="00F23B81">
      <w:pPr>
        <w:pStyle w:val="a0"/>
        <w:numPr>
          <w:ilvl w:val="0"/>
          <w:numId w:val="17"/>
        </w:numPr>
        <w:jc w:val="left"/>
      </w:pPr>
      <w:r>
        <w:t>Организация бесперебойного питания технических средств;</w:t>
      </w:r>
    </w:p>
    <w:p w14:paraId="16D1C9D2" w14:textId="1F51FE27" w:rsidR="00735DE4" w:rsidRPr="00735DE4" w:rsidRDefault="00735DE4" w:rsidP="00F23B81">
      <w:pPr>
        <w:pStyle w:val="a0"/>
        <w:numPr>
          <w:ilvl w:val="0"/>
          <w:numId w:val="17"/>
        </w:numPr>
      </w:pPr>
      <w:r>
        <w:t xml:space="preserve">Регулярным выполнением рекомендаций Министерства труда и социального развития РФ, изложенных в Постановлении от 23 июля 1998 г. «Об утверждении межотраслевых типовых норм времени на работы по сервисному обслуживанию </w:t>
      </w:r>
      <w:r w:rsidRPr="00344B2D">
        <w:rPr>
          <w:highlight w:val="cyan"/>
        </w:rPr>
        <w:t>ПЭВМ</w:t>
      </w:r>
      <w:r>
        <w:t xml:space="preserve"> и оргтехники и сопровождению программных средств».</w:t>
      </w:r>
    </w:p>
    <w:p w14:paraId="7F640B47" w14:textId="2DB4D2F4" w:rsidR="00645BED" w:rsidRDefault="00645BED" w:rsidP="00645BED">
      <w:pPr>
        <w:pStyle w:val="2"/>
      </w:pPr>
      <w:bookmarkStart w:id="27" w:name="_Toc193826858"/>
      <w:r>
        <w:t>Требования к безопасности</w:t>
      </w:r>
      <w:bookmarkEnd w:id="27"/>
    </w:p>
    <w:p w14:paraId="0D0D9384" w14:textId="44E9C0AD" w:rsidR="001E2A6D" w:rsidRPr="001E2A6D" w:rsidRDefault="001E2A6D" w:rsidP="001E2A6D">
      <w:r>
        <w:t>Приложение не использует сетевое взаимодействие и не предусматривает авторизацию пользователей. Все данные хранятся локально. Требования к безопасности включают обеспечение целостности данных, корректную обработку пользовательского ввода и отсутствие сбора персональных данных.</w:t>
      </w:r>
    </w:p>
    <w:p w14:paraId="32C4A45D" w14:textId="59D3DB85" w:rsidR="007A3137" w:rsidRDefault="007A3137" w:rsidP="007A3137">
      <w:pPr>
        <w:pStyle w:val="2"/>
      </w:pPr>
      <w:bookmarkStart w:id="28" w:name="_Toc193826859"/>
      <w:r>
        <w:lastRenderedPageBreak/>
        <w:t>Требования к патентной чистоте</w:t>
      </w:r>
      <w:bookmarkEnd w:id="28"/>
    </w:p>
    <w:p w14:paraId="408D61C9" w14:textId="0CE9D384" w:rsidR="00735DE4" w:rsidRDefault="000638DC" w:rsidP="00735DE4">
      <w:r>
        <w:t>Разрабатываемое программное изделие «Что приготовить?» должно обладать патентной чистотой в отношении Российской Федерации.</w:t>
      </w:r>
    </w:p>
    <w:p w14:paraId="202CAB8B" w14:textId="01642E32" w:rsidR="000638DC" w:rsidRDefault="000638DC" w:rsidP="00735DE4">
      <w:r w:rsidRPr="000638DC">
        <w:t xml:space="preserve">Обеспечение патентной чистоты достигается за счет использования собственных оригинальных алгоритмов и программного кода, разработанных в ходе выполнения проекта. Согласно ст. 1261 ГК РФ, авторские права на все виды программ для </w:t>
      </w:r>
      <w:r w:rsidRPr="00344B2D">
        <w:rPr>
          <w:highlight w:val="cyan"/>
        </w:rPr>
        <w:t>ЭВМ</w:t>
      </w:r>
      <w:r w:rsidRPr="000638DC">
        <w:t xml:space="preserve"> охраняются так же, как авторские права на произведения литературы.</w:t>
      </w:r>
    </w:p>
    <w:p w14:paraId="67542EB2" w14:textId="7B4CF353" w:rsidR="000638DC" w:rsidRDefault="000638DC" w:rsidP="00735DE4">
      <w:r>
        <w:t>При разработке программного обеспечения не допускается использование интеллектуальной собственности третьих лиц без соответствующих лицензионных соглашений.</w:t>
      </w:r>
    </w:p>
    <w:p w14:paraId="3B810559" w14:textId="521FBC13" w:rsidR="000638DC" w:rsidRDefault="000638DC" w:rsidP="00735DE4">
      <w:r w:rsidRPr="000638DC">
        <w:t>Программный продукт не должен содержать элементов, нарушающих действующие патенты на изобретения, полезные модели или промышленные образцы, зарегистрированные на территории РФ.</w:t>
      </w:r>
    </w:p>
    <w:p w14:paraId="33DB342F" w14:textId="77777777" w:rsidR="000638DC" w:rsidRPr="00735DE4" w:rsidRDefault="000638DC" w:rsidP="00735DE4"/>
    <w:p w14:paraId="3BF80742" w14:textId="5AFA2871" w:rsidR="003A546E" w:rsidRDefault="003A546E" w:rsidP="003A546E">
      <w:pPr>
        <w:pStyle w:val="2"/>
      </w:pPr>
      <w:bookmarkStart w:id="29" w:name="_Toc193826860"/>
      <w:r>
        <w:t>Требования к перспективам развития</w:t>
      </w:r>
      <w:bookmarkEnd w:id="29"/>
    </w:p>
    <w:p w14:paraId="29EBFC3B" w14:textId="72F750CD" w:rsidR="00735DE4" w:rsidRPr="00A64448" w:rsidRDefault="00735DE4" w:rsidP="005223BB">
      <w:pPr>
        <w:jc w:val="left"/>
        <w:rPr>
          <w:highlight w:val="yellow"/>
        </w:rPr>
      </w:pPr>
      <w:r>
        <w:t>Дальнейшая перспектива развития программного продукта предполагает реализацию функций, описанных ниже:</w:t>
      </w:r>
    </w:p>
    <w:p w14:paraId="20FC43CF" w14:textId="504F5758" w:rsidR="00735DE4" w:rsidRDefault="00F64AC5" w:rsidP="00F23B81">
      <w:pPr>
        <w:pStyle w:val="a0"/>
        <w:numPr>
          <w:ilvl w:val="0"/>
          <w:numId w:val="7"/>
        </w:numPr>
      </w:pPr>
      <w:r>
        <w:t>И</w:t>
      </w:r>
      <w:r w:rsidRPr="00F64AC5">
        <w:t>нтеграция алгоритмов компьютерного зрения для автоматического распознавания ингредиентов по загруженной фотографии содержимого холодильника пользователя</w:t>
      </w:r>
      <w:r>
        <w:t>;</w:t>
      </w:r>
    </w:p>
    <w:p w14:paraId="1E941B34" w14:textId="3B89ABC9" w:rsidR="00F64AC5" w:rsidRDefault="00F64AC5" w:rsidP="00F23B81">
      <w:pPr>
        <w:pStyle w:val="a0"/>
        <w:numPr>
          <w:ilvl w:val="0"/>
          <w:numId w:val="7"/>
        </w:numPr>
      </w:pPr>
      <w:r>
        <w:t>Разработка мобильной версии приложения и внедрение серверной части для облачной синхронизации персональных данных и рецептов между различными устройствами;</w:t>
      </w:r>
    </w:p>
    <w:p w14:paraId="49E8E513" w14:textId="7B540CE0" w:rsidR="00F64AC5" w:rsidRDefault="00F64AC5" w:rsidP="00F23B81">
      <w:pPr>
        <w:pStyle w:val="a0"/>
        <w:numPr>
          <w:ilvl w:val="0"/>
          <w:numId w:val="7"/>
        </w:numPr>
      </w:pPr>
      <w:r>
        <w:t xml:space="preserve">Подключение </w:t>
      </w:r>
      <w:r w:rsidRPr="00344B2D">
        <w:rPr>
          <w:highlight w:val="cyan"/>
        </w:rPr>
        <w:t>API</w:t>
      </w:r>
      <w:r>
        <w:t xml:space="preserve"> популярных агрегаторов доставки продуктов питания для возможности автоматического формирования корзины и заказа недостающих для рецепта ингредиентов напрямую из интерфейса приложения;</w:t>
      </w:r>
    </w:p>
    <w:p w14:paraId="44D41303" w14:textId="3D24C7C9" w:rsidR="00F64AC5" w:rsidRPr="00F64AC5" w:rsidRDefault="00F64AC5" w:rsidP="00F23B81">
      <w:pPr>
        <w:pStyle w:val="a0"/>
        <w:numPr>
          <w:ilvl w:val="0"/>
          <w:numId w:val="7"/>
        </w:numPr>
      </w:pPr>
      <w:r>
        <w:t>Реализация функционала автоматического расчета пищевой ценности (калорийности, белков, жиров, углеводов) и генерации индивидуального плана питания на неделю с учетом медицинских или диетических ограничений;</w:t>
      </w:r>
    </w:p>
    <w:p w14:paraId="06616391" w14:textId="46FF36B6" w:rsidR="0002309A" w:rsidRDefault="00127A5A" w:rsidP="00127A5A">
      <w:pPr>
        <w:pStyle w:val="1"/>
      </w:pPr>
      <w:bookmarkStart w:id="30" w:name="_Toc193826861"/>
      <w:r>
        <w:lastRenderedPageBreak/>
        <w:t>Состав и содержание рабо</w:t>
      </w:r>
      <w:r w:rsidR="0002309A">
        <w:t>т</w:t>
      </w:r>
      <w:bookmarkEnd w:id="30"/>
    </w:p>
    <w:p w14:paraId="74DA267A" w14:textId="44DAAADF" w:rsidR="00735DE4" w:rsidRDefault="00735DE4" w:rsidP="00735DE4">
      <w:r>
        <w:t>Работа над приложением состоит из следующих этапов:</w:t>
      </w:r>
    </w:p>
    <w:p w14:paraId="321B9816" w14:textId="27BA4FB2" w:rsidR="00735DE4" w:rsidRDefault="00735DE4" w:rsidP="00F23B81">
      <w:pPr>
        <w:pStyle w:val="a0"/>
        <w:numPr>
          <w:ilvl w:val="0"/>
          <w:numId w:val="15"/>
        </w:numPr>
      </w:pPr>
      <w:r>
        <w:t>Разработка ТЗ</w:t>
      </w:r>
      <w:r w:rsidR="001E2A6D">
        <w:t xml:space="preserve"> — </w:t>
      </w:r>
      <w:r w:rsidR="001E2A6D" w:rsidRPr="001E2A6D">
        <w:t>осуществляется анализ предметной области, формирование целей и задач приложения, а также определение функциональных и нефункциональных требований. Результатом этапа является техническое задание на разработку приложения</w:t>
      </w:r>
    </w:p>
    <w:p w14:paraId="32D1823E" w14:textId="67D5F4FA" w:rsidR="00735DE4" w:rsidRDefault="00735DE4" w:rsidP="00F23B81">
      <w:pPr>
        <w:pStyle w:val="a0"/>
        <w:numPr>
          <w:ilvl w:val="0"/>
          <w:numId w:val="15"/>
        </w:numPr>
      </w:pPr>
      <w:r>
        <w:t>Рабочее проектирование</w:t>
      </w:r>
      <w:r w:rsidR="001E2A6D">
        <w:t xml:space="preserve"> — разрабатывается структура приложения, определяется логика его работы, проектируется пользовательский интерфейс и структура данных, необходимых для функционирования приложения.</w:t>
      </w:r>
    </w:p>
    <w:p w14:paraId="6ED0D4F1" w14:textId="77777777" w:rsidR="001E2A6D" w:rsidRDefault="00735DE4" w:rsidP="00F23B81">
      <w:pPr>
        <w:pStyle w:val="a0"/>
        <w:numPr>
          <w:ilvl w:val="0"/>
          <w:numId w:val="15"/>
        </w:numPr>
      </w:pPr>
      <w:r>
        <w:t>Реализация</w:t>
      </w:r>
      <w:r w:rsidR="001E2A6D">
        <w:t xml:space="preserve"> — </w:t>
      </w:r>
      <w:r w:rsidR="001E2A6D" w:rsidRPr="001E2A6D">
        <w:t>Этап реализации включает программную разработку приложения в соответствии с требованиями технического задания, а также реализацию основных функциональных возможностей, предусмотренных проектом.</w:t>
      </w:r>
    </w:p>
    <w:p w14:paraId="5A139A85" w14:textId="66203CF9" w:rsidR="00735DE4" w:rsidRPr="00735DE4" w:rsidRDefault="00735DE4" w:rsidP="00F23B81">
      <w:pPr>
        <w:pStyle w:val="a0"/>
        <w:numPr>
          <w:ilvl w:val="0"/>
          <w:numId w:val="15"/>
        </w:numPr>
      </w:pPr>
      <w:r>
        <w:t>Внедрение</w:t>
      </w:r>
      <w:r w:rsidR="001E2A6D">
        <w:t xml:space="preserve"> — </w:t>
      </w:r>
      <w:r w:rsidR="001E2A6D" w:rsidRPr="001E2A6D">
        <w:t>осуществляется установка и запуск приложения, проверка его работоспособности и подготовка к использованию в учебных целях.</w:t>
      </w:r>
    </w:p>
    <w:p w14:paraId="7B2062F0" w14:textId="507E16E2" w:rsidR="00127A5A" w:rsidRDefault="0002309A" w:rsidP="00127A5A">
      <w:pPr>
        <w:pStyle w:val="1"/>
      </w:pPr>
      <w:bookmarkStart w:id="31" w:name="_Toc193826862"/>
      <w:r>
        <w:lastRenderedPageBreak/>
        <w:t>Порядок разработки</w:t>
      </w:r>
      <w:bookmarkEnd w:id="31"/>
    </w:p>
    <w:p w14:paraId="5E448EBA" w14:textId="3D2EF5D9" w:rsidR="0002309A" w:rsidRDefault="00735DE4" w:rsidP="0002309A">
      <w:r>
        <w:t>Порядок разработки представлен в таблице №1</w:t>
      </w:r>
      <w:r w:rsidR="00FD15D2">
        <w:t>. 8х5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766"/>
        <w:gridCol w:w="2631"/>
        <w:gridCol w:w="1701"/>
        <w:gridCol w:w="2552"/>
        <w:gridCol w:w="2545"/>
      </w:tblGrid>
      <w:tr w:rsidR="00610907" w14:paraId="18E67142" w14:textId="77777777" w:rsidTr="006109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66" w:type="dxa"/>
          </w:tcPr>
          <w:p w14:paraId="717D9448" w14:textId="530E7EF1" w:rsidR="00FD15D2" w:rsidRDefault="00FD15D2" w:rsidP="00FD15D2">
            <w:pPr>
              <w:ind w:firstLine="0"/>
              <w:jc w:val="center"/>
            </w:pPr>
            <w:r>
              <w:t>№ этапа</w:t>
            </w:r>
          </w:p>
        </w:tc>
        <w:tc>
          <w:tcPr>
            <w:tcW w:w="2631" w:type="dxa"/>
          </w:tcPr>
          <w:p w14:paraId="79AE8271" w14:textId="098C8F51" w:rsidR="00FD15D2" w:rsidRDefault="00FD15D2" w:rsidP="00FD15D2">
            <w:pPr>
              <w:ind w:firstLine="0"/>
              <w:jc w:val="center"/>
            </w:pPr>
            <w:r>
              <w:t>Наименование</w:t>
            </w:r>
          </w:p>
        </w:tc>
        <w:tc>
          <w:tcPr>
            <w:tcW w:w="1701" w:type="dxa"/>
          </w:tcPr>
          <w:p w14:paraId="36CF3132" w14:textId="7225B2C0" w:rsidR="00FD15D2" w:rsidRDefault="00FD15D2" w:rsidP="00FD15D2">
            <w:pPr>
              <w:ind w:firstLine="0"/>
              <w:jc w:val="center"/>
            </w:pPr>
            <w:r>
              <w:t>Длительность</w:t>
            </w:r>
            <w:r w:rsidR="00D03989">
              <w:t xml:space="preserve"> (недели)</w:t>
            </w:r>
          </w:p>
        </w:tc>
        <w:tc>
          <w:tcPr>
            <w:tcW w:w="2552" w:type="dxa"/>
          </w:tcPr>
          <w:p w14:paraId="459F26A7" w14:textId="0FEA97A7" w:rsidR="00FD15D2" w:rsidRDefault="00FD15D2" w:rsidP="00FD15D2">
            <w:pPr>
              <w:ind w:firstLine="0"/>
              <w:jc w:val="center"/>
            </w:pPr>
            <w:r>
              <w:t>Состав работ</w:t>
            </w:r>
          </w:p>
        </w:tc>
        <w:tc>
          <w:tcPr>
            <w:tcW w:w="2545" w:type="dxa"/>
          </w:tcPr>
          <w:p w14:paraId="059AA632" w14:textId="04CD9161" w:rsidR="00FD15D2" w:rsidRDefault="00FD15D2" w:rsidP="00FD15D2">
            <w:pPr>
              <w:ind w:firstLine="0"/>
              <w:jc w:val="center"/>
            </w:pPr>
            <w:r>
              <w:t>Результат</w:t>
            </w:r>
          </w:p>
        </w:tc>
      </w:tr>
      <w:tr w:rsidR="00610907" w14:paraId="12AEA19C" w14:textId="77777777" w:rsidTr="00610907">
        <w:tc>
          <w:tcPr>
            <w:tcW w:w="766" w:type="dxa"/>
          </w:tcPr>
          <w:p w14:paraId="5B93A114" w14:textId="5A06815C" w:rsidR="00FD15D2" w:rsidRDefault="00FD15D2" w:rsidP="0002309A">
            <w:pPr>
              <w:ind w:firstLine="0"/>
            </w:pPr>
            <w:r>
              <w:t>1</w:t>
            </w:r>
          </w:p>
        </w:tc>
        <w:tc>
          <w:tcPr>
            <w:tcW w:w="2631" w:type="dxa"/>
          </w:tcPr>
          <w:p w14:paraId="49976DA2" w14:textId="085FB099" w:rsidR="00FD15D2" w:rsidRDefault="00FD15D2" w:rsidP="00810665">
            <w:pPr>
              <w:ind w:firstLine="0"/>
              <w:jc w:val="left"/>
            </w:pPr>
            <w:r>
              <w:t>Настройка рабочего окружения</w:t>
            </w:r>
          </w:p>
        </w:tc>
        <w:tc>
          <w:tcPr>
            <w:tcW w:w="1701" w:type="dxa"/>
          </w:tcPr>
          <w:p w14:paraId="5155B2DF" w14:textId="3BC24C59" w:rsidR="00FD15D2" w:rsidRDefault="00D03989" w:rsidP="00810665">
            <w:pPr>
              <w:ind w:firstLine="0"/>
              <w:jc w:val="left"/>
            </w:pPr>
            <w:r>
              <w:t>2</w:t>
            </w:r>
          </w:p>
        </w:tc>
        <w:tc>
          <w:tcPr>
            <w:tcW w:w="2552" w:type="dxa"/>
          </w:tcPr>
          <w:p w14:paraId="5FBBF8BD" w14:textId="487CDABE" w:rsidR="00FD15D2" w:rsidRDefault="004B4B02" w:rsidP="00810665">
            <w:pPr>
              <w:ind w:firstLine="0"/>
              <w:jc w:val="left"/>
            </w:pPr>
            <w:r w:rsidRPr="004B4B02">
              <w:t xml:space="preserve">Установка среды разработки </w:t>
            </w:r>
            <w:proofErr w:type="spellStart"/>
            <w:r w:rsidRPr="004B4B02">
              <w:t>IntelliJ</w:t>
            </w:r>
            <w:proofErr w:type="spellEnd"/>
            <w:r w:rsidRPr="004B4B02">
              <w:t xml:space="preserve"> IDEA и интерпретатора Python. Подключение необходимых библиотек (</w:t>
            </w:r>
            <w:proofErr w:type="spellStart"/>
            <w:r w:rsidRPr="004B4B02">
              <w:t>Pillow</w:t>
            </w:r>
            <w:proofErr w:type="spellEnd"/>
            <w:r w:rsidRPr="004B4B02">
              <w:t>). Создание файловой структуры проекта.</w:t>
            </w:r>
          </w:p>
        </w:tc>
        <w:tc>
          <w:tcPr>
            <w:tcW w:w="2545" w:type="dxa"/>
          </w:tcPr>
          <w:p w14:paraId="494261CC" w14:textId="4F7A51C8" w:rsidR="00FD15D2" w:rsidRDefault="00810665" w:rsidP="00810665">
            <w:pPr>
              <w:ind w:firstLine="0"/>
              <w:jc w:val="left"/>
            </w:pPr>
            <w:r>
              <w:t>Настроенное рабочее окружение</w:t>
            </w:r>
          </w:p>
        </w:tc>
      </w:tr>
      <w:tr w:rsidR="00610907" w14:paraId="347468D7" w14:textId="77777777" w:rsidTr="00610907">
        <w:tc>
          <w:tcPr>
            <w:tcW w:w="766" w:type="dxa"/>
          </w:tcPr>
          <w:p w14:paraId="507A909F" w14:textId="09D8E0BB" w:rsidR="00FD15D2" w:rsidRDefault="00FD15D2" w:rsidP="0002309A">
            <w:pPr>
              <w:ind w:firstLine="0"/>
            </w:pPr>
            <w:r>
              <w:t>2</w:t>
            </w:r>
          </w:p>
        </w:tc>
        <w:tc>
          <w:tcPr>
            <w:tcW w:w="2631" w:type="dxa"/>
          </w:tcPr>
          <w:p w14:paraId="090B1163" w14:textId="0376F418" w:rsidR="00FD15D2" w:rsidRDefault="00FD15D2" w:rsidP="00810665">
            <w:pPr>
              <w:ind w:firstLine="0"/>
              <w:jc w:val="left"/>
            </w:pPr>
            <w:r>
              <w:t>Техническое задание</w:t>
            </w:r>
          </w:p>
        </w:tc>
        <w:tc>
          <w:tcPr>
            <w:tcW w:w="1701" w:type="dxa"/>
          </w:tcPr>
          <w:p w14:paraId="08A6AC7B" w14:textId="27F7B7B8" w:rsidR="00FD15D2" w:rsidRDefault="00D03989" w:rsidP="00810665">
            <w:pPr>
              <w:ind w:firstLine="0"/>
              <w:jc w:val="left"/>
            </w:pPr>
            <w:r>
              <w:t>3</w:t>
            </w:r>
          </w:p>
        </w:tc>
        <w:tc>
          <w:tcPr>
            <w:tcW w:w="2552" w:type="dxa"/>
          </w:tcPr>
          <w:p w14:paraId="7D338FEB" w14:textId="21E19EC2" w:rsidR="00FD15D2" w:rsidRDefault="00810665" w:rsidP="00810665">
            <w:pPr>
              <w:ind w:firstLine="0"/>
              <w:jc w:val="left"/>
            </w:pPr>
            <w:r>
              <w:t>Анализ предметной области, формирование целей и задач приложения, определение функциональных требований</w:t>
            </w:r>
          </w:p>
        </w:tc>
        <w:tc>
          <w:tcPr>
            <w:tcW w:w="2545" w:type="dxa"/>
          </w:tcPr>
          <w:p w14:paraId="3E253524" w14:textId="61C53380" w:rsidR="00FD15D2" w:rsidRDefault="00FD15D2" w:rsidP="00810665">
            <w:pPr>
              <w:ind w:firstLine="0"/>
              <w:jc w:val="left"/>
            </w:pPr>
            <w:r>
              <w:t>Техническое задание</w:t>
            </w:r>
          </w:p>
        </w:tc>
      </w:tr>
      <w:tr w:rsidR="00610907" w14:paraId="1A8E96D4" w14:textId="77777777" w:rsidTr="00610907">
        <w:tc>
          <w:tcPr>
            <w:tcW w:w="766" w:type="dxa"/>
          </w:tcPr>
          <w:p w14:paraId="70E6D3DF" w14:textId="60322552" w:rsidR="00FD15D2" w:rsidRDefault="00FD15D2" w:rsidP="0002309A">
            <w:pPr>
              <w:ind w:firstLine="0"/>
            </w:pPr>
            <w:r>
              <w:t>3</w:t>
            </w:r>
          </w:p>
        </w:tc>
        <w:tc>
          <w:tcPr>
            <w:tcW w:w="2631" w:type="dxa"/>
          </w:tcPr>
          <w:p w14:paraId="625B150F" w14:textId="56771543" w:rsidR="00FD15D2" w:rsidRDefault="00FD15D2" w:rsidP="00810665">
            <w:pPr>
              <w:ind w:firstLine="0"/>
              <w:jc w:val="left"/>
            </w:pPr>
            <w:r>
              <w:t>Проектирование</w:t>
            </w:r>
          </w:p>
        </w:tc>
        <w:tc>
          <w:tcPr>
            <w:tcW w:w="1701" w:type="dxa"/>
          </w:tcPr>
          <w:p w14:paraId="5B43D4D0" w14:textId="654FC8F6" w:rsidR="00FD15D2" w:rsidRDefault="00D03989" w:rsidP="00810665">
            <w:pPr>
              <w:ind w:firstLine="0"/>
              <w:jc w:val="left"/>
            </w:pPr>
            <w:r>
              <w:t>4</w:t>
            </w:r>
          </w:p>
        </w:tc>
        <w:tc>
          <w:tcPr>
            <w:tcW w:w="2552" w:type="dxa"/>
          </w:tcPr>
          <w:p w14:paraId="54480CC6" w14:textId="1B9240E2" w:rsidR="00FD15D2" w:rsidRDefault="00810665" w:rsidP="00810665">
            <w:pPr>
              <w:ind w:firstLine="0"/>
              <w:jc w:val="left"/>
            </w:pPr>
            <w:r>
              <w:t>Разработка структуры приложения, определение его логики, проектирование пользовательского интерфейса и структуры данных</w:t>
            </w:r>
          </w:p>
        </w:tc>
        <w:tc>
          <w:tcPr>
            <w:tcW w:w="2545" w:type="dxa"/>
          </w:tcPr>
          <w:p w14:paraId="6B1EE045" w14:textId="60D37738" w:rsidR="00FD15D2" w:rsidRDefault="00FD15D2" w:rsidP="00810665">
            <w:pPr>
              <w:ind w:firstLine="0"/>
              <w:jc w:val="left"/>
            </w:pPr>
          </w:p>
        </w:tc>
      </w:tr>
      <w:tr w:rsidR="00610907" w14:paraId="54D5E110" w14:textId="77777777" w:rsidTr="00610907">
        <w:tc>
          <w:tcPr>
            <w:tcW w:w="766" w:type="dxa"/>
          </w:tcPr>
          <w:p w14:paraId="6B3CFBE2" w14:textId="7ECEAE40" w:rsidR="00FD15D2" w:rsidRDefault="00FD15D2" w:rsidP="0002309A">
            <w:pPr>
              <w:ind w:firstLine="0"/>
            </w:pPr>
            <w:r>
              <w:t>4</w:t>
            </w:r>
          </w:p>
        </w:tc>
        <w:tc>
          <w:tcPr>
            <w:tcW w:w="2631" w:type="dxa"/>
          </w:tcPr>
          <w:p w14:paraId="1D980823" w14:textId="38F84827" w:rsidR="00FD15D2" w:rsidRDefault="00FD15D2" w:rsidP="00810665">
            <w:pPr>
              <w:ind w:firstLine="0"/>
              <w:jc w:val="left"/>
            </w:pPr>
            <w:r>
              <w:t>Написание кода программного обеспечения</w:t>
            </w:r>
          </w:p>
        </w:tc>
        <w:tc>
          <w:tcPr>
            <w:tcW w:w="1701" w:type="dxa"/>
          </w:tcPr>
          <w:p w14:paraId="6C7CE414" w14:textId="40DD6B45" w:rsidR="00FD15D2" w:rsidRDefault="00D03989" w:rsidP="00810665">
            <w:pPr>
              <w:ind w:firstLine="0"/>
              <w:jc w:val="left"/>
            </w:pPr>
            <w:r>
              <w:t>8</w:t>
            </w:r>
          </w:p>
        </w:tc>
        <w:tc>
          <w:tcPr>
            <w:tcW w:w="2552" w:type="dxa"/>
          </w:tcPr>
          <w:p w14:paraId="0E46CA68" w14:textId="5661B4DA" w:rsidR="00FD15D2" w:rsidRDefault="00810665" w:rsidP="00810665">
            <w:pPr>
              <w:ind w:firstLine="0"/>
              <w:jc w:val="left"/>
            </w:pPr>
            <w:r>
              <w:t xml:space="preserve">Программная разработка приложения в соответствии с требованиями ТЗ, реализация основных </w:t>
            </w:r>
            <w:r>
              <w:lastRenderedPageBreak/>
              <w:t>функциональных возможностей</w:t>
            </w:r>
          </w:p>
        </w:tc>
        <w:tc>
          <w:tcPr>
            <w:tcW w:w="2545" w:type="dxa"/>
          </w:tcPr>
          <w:p w14:paraId="4CCFA410" w14:textId="43349B2F" w:rsidR="00FD15D2" w:rsidRDefault="00B76355" w:rsidP="00810665">
            <w:pPr>
              <w:ind w:firstLine="0"/>
              <w:jc w:val="left"/>
            </w:pPr>
            <w:r>
              <w:lastRenderedPageBreak/>
              <w:t xml:space="preserve">Реализованное программное обеспечение с исходным кодом, соответствующее </w:t>
            </w:r>
            <w:r>
              <w:lastRenderedPageBreak/>
              <w:t>требованиям технического задания.</w:t>
            </w:r>
          </w:p>
        </w:tc>
      </w:tr>
      <w:tr w:rsidR="00610907" w14:paraId="49F1BF47" w14:textId="77777777" w:rsidTr="00610907">
        <w:tc>
          <w:tcPr>
            <w:tcW w:w="766" w:type="dxa"/>
          </w:tcPr>
          <w:p w14:paraId="2C280831" w14:textId="59FFC9EE" w:rsidR="00FD15D2" w:rsidRDefault="00FD15D2" w:rsidP="0002309A">
            <w:pPr>
              <w:ind w:firstLine="0"/>
            </w:pPr>
            <w:r>
              <w:lastRenderedPageBreak/>
              <w:t>5</w:t>
            </w:r>
          </w:p>
        </w:tc>
        <w:tc>
          <w:tcPr>
            <w:tcW w:w="2631" w:type="dxa"/>
          </w:tcPr>
          <w:p w14:paraId="16CF106D" w14:textId="219FC86E" w:rsidR="00FD15D2" w:rsidRDefault="00FD15D2" w:rsidP="00810665">
            <w:pPr>
              <w:ind w:firstLine="0"/>
              <w:jc w:val="left"/>
            </w:pPr>
            <w:r>
              <w:t>Тестирование программы</w:t>
            </w:r>
          </w:p>
        </w:tc>
        <w:tc>
          <w:tcPr>
            <w:tcW w:w="1701" w:type="dxa"/>
          </w:tcPr>
          <w:p w14:paraId="20B5EA29" w14:textId="3CED1C27" w:rsidR="00FD15D2" w:rsidRDefault="00D03989" w:rsidP="00810665">
            <w:pPr>
              <w:ind w:firstLine="0"/>
              <w:jc w:val="left"/>
            </w:pPr>
            <w:r>
              <w:t>3</w:t>
            </w:r>
          </w:p>
        </w:tc>
        <w:tc>
          <w:tcPr>
            <w:tcW w:w="2552" w:type="dxa"/>
          </w:tcPr>
          <w:p w14:paraId="7DE4E216" w14:textId="5F136D9F" w:rsidR="00FD15D2" w:rsidRDefault="00610907" w:rsidP="00810665">
            <w:pPr>
              <w:ind w:firstLine="0"/>
              <w:jc w:val="left"/>
            </w:pPr>
            <w:r w:rsidRPr="00610907">
              <w:t>Проверка корректности работы приложения, тестирование основных функций, выявление и исправление ошибок</w:t>
            </w:r>
          </w:p>
        </w:tc>
        <w:tc>
          <w:tcPr>
            <w:tcW w:w="2545" w:type="dxa"/>
          </w:tcPr>
          <w:p w14:paraId="50C252DD" w14:textId="38570EAD" w:rsidR="00FD15D2" w:rsidRDefault="00610907" w:rsidP="00810665">
            <w:pPr>
              <w:ind w:firstLine="0"/>
              <w:jc w:val="left"/>
            </w:pPr>
            <w:r w:rsidRPr="00610907">
              <w:t>Протестированное и работоспособное приложение, соответствующее требованиям технического задания.</w:t>
            </w:r>
          </w:p>
        </w:tc>
      </w:tr>
      <w:tr w:rsidR="00610907" w14:paraId="44414B48" w14:textId="77777777" w:rsidTr="00610907">
        <w:tc>
          <w:tcPr>
            <w:tcW w:w="766" w:type="dxa"/>
          </w:tcPr>
          <w:p w14:paraId="5A43DC36" w14:textId="44F292E4" w:rsidR="00FD15D2" w:rsidRDefault="00FD15D2" w:rsidP="0002309A">
            <w:pPr>
              <w:ind w:firstLine="0"/>
            </w:pPr>
            <w:r>
              <w:t>6</w:t>
            </w:r>
          </w:p>
        </w:tc>
        <w:tc>
          <w:tcPr>
            <w:tcW w:w="2631" w:type="dxa"/>
          </w:tcPr>
          <w:p w14:paraId="7863E027" w14:textId="67AAB46A" w:rsidR="00FD15D2" w:rsidRDefault="00FD15D2" w:rsidP="00810665">
            <w:pPr>
              <w:ind w:firstLine="0"/>
              <w:jc w:val="left"/>
            </w:pPr>
            <w:r>
              <w:t>Доработка программы</w:t>
            </w:r>
          </w:p>
        </w:tc>
        <w:tc>
          <w:tcPr>
            <w:tcW w:w="1701" w:type="dxa"/>
          </w:tcPr>
          <w:p w14:paraId="2A9B1E86" w14:textId="35201F52" w:rsidR="00FD15D2" w:rsidRDefault="00D03989" w:rsidP="00810665">
            <w:pPr>
              <w:ind w:firstLine="0"/>
              <w:jc w:val="left"/>
            </w:pPr>
            <w:r>
              <w:t>2</w:t>
            </w:r>
          </w:p>
        </w:tc>
        <w:tc>
          <w:tcPr>
            <w:tcW w:w="2552" w:type="dxa"/>
          </w:tcPr>
          <w:p w14:paraId="1BEEB2F4" w14:textId="046B54EA" w:rsidR="00FD15D2" w:rsidRDefault="00B76355" w:rsidP="00810665">
            <w:pPr>
              <w:ind w:firstLine="0"/>
              <w:jc w:val="left"/>
            </w:pPr>
            <w:r w:rsidRPr="00B76355">
              <w:t>Устранение выявленных ошибок, корректировка функциональности и повторная проверка работоспособности программы.</w:t>
            </w:r>
          </w:p>
        </w:tc>
        <w:tc>
          <w:tcPr>
            <w:tcW w:w="2545" w:type="dxa"/>
          </w:tcPr>
          <w:p w14:paraId="2F53FDED" w14:textId="73F17255" w:rsidR="00FD15D2" w:rsidRDefault="00B76355" w:rsidP="00810665">
            <w:pPr>
              <w:ind w:firstLine="0"/>
              <w:jc w:val="left"/>
            </w:pPr>
            <w:r w:rsidRPr="00B76355">
              <w:t>Доработанное и стабильно функционирующее приложение.</w:t>
            </w:r>
          </w:p>
        </w:tc>
      </w:tr>
      <w:tr w:rsidR="00610907" w14:paraId="5D397EA4" w14:textId="77777777" w:rsidTr="00610907">
        <w:tc>
          <w:tcPr>
            <w:tcW w:w="766" w:type="dxa"/>
          </w:tcPr>
          <w:p w14:paraId="17F1EF5C" w14:textId="28FA1018" w:rsidR="00FD15D2" w:rsidRDefault="00FD15D2" w:rsidP="0002309A">
            <w:pPr>
              <w:ind w:firstLine="0"/>
            </w:pPr>
            <w:r>
              <w:t>7</w:t>
            </w:r>
          </w:p>
        </w:tc>
        <w:tc>
          <w:tcPr>
            <w:tcW w:w="2631" w:type="dxa"/>
          </w:tcPr>
          <w:p w14:paraId="37786CF8" w14:textId="56499FE0" w:rsidR="00FD15D2" w:rsidRDefault="00FD15D2" w:rsidP="00810665">
            <w:pPr>
              <w:ind w:firstLine="0"/>
              <w:jc w:val="left"/>
            </w:pPr>
            <w:r>
              <w:t xml:space="preserve">Подготовка эксплуатационной документации </w:t>
            </w:r>
          </w:p>
        </w:tc>
        <w:tc>
          <w:tcPr>
            <w:tcW w:w="1701" w:type="dxa"/>
          </w:tcPr>
          <w:p w14:paraId="21F94A0D" w14:textId="6BA217C9" w:rsidR="00FD15D2" w:rsidRDefault="00D03989" w:rsidP="00810665">
            <w:pPr>
              <w:ind w:firstLine="0"/>
              <w:jc w:val="left"/>
            </w:pPr>
            <w:r>
              <w:t>2</w:t>
            </w:r>
          </w:p>
        </w:tc>
        <w:tc>
          <w:tcPr>
            <w:tcW w:w="2552" w:type="dxa"/>
          </w:tcPr>
          <w:p w14:paraId="739A9409" w14:textId="633AD76F" w:rsidR="00FD15D2" w:rsidRDefault="004B4B02" w:rsidP="00810665">
            <w:pPr>
              <w:ind w:firstLine="0"/>
              <w:jc w:val="left"/>
            </w:pPr>
            <w:r w:rsidRPr="004B4B02">
              <w:t>Составление «Руководства пользователя», оформление Пояснительной записки (Отчета по практике), описание установки и запуска.</w:t>
            </w:r>
          </w:p>
        </w:tc>
        <w:tc>
          <w:tcPr>
            <w:tcW w:w="2545" w:type="dxa"/>
          </w:tcPr>
          <w:p w14:paraId="0C2E09C5" w14:textId="77CD6384" w:rsidR="00FD15D2" w:rsidRDefault="004B4B02" w:rsidP="00810665">
            <w:pPr>
              <w:ind w:firstLine="0"/>
              <w:jc w:val="left"/>
            </w:pPr>
            <w:r w:rsidRPr="004B4B02">
              <w:t>Пакет документации: Руководство пользователя, Пояснительная записка.</w:t>
            </w:r>
          </w:p>
        </w:tc>
      </w:tr>
      <w:tr w:rsidR="00F11519" w14:paraId="29441448" w14:textId="77777777" w:rsidTr="00610907">
        <w:tc>
          <w:tcPr>
            <w:tcW w:w="766" w:type="dxa"/>
          </w:tcPr>
          <w:p w14:paraId="5640B26B" w14:textId="6C24E753" w:rsidR="00F11519" w:rsidRDefault="00F11519" w:rsidP="0002309A">
            <w:pPr>
              <w:ind w:firstLine="0"/>
            </w:pPr>
            <w:r>
              <w:t>8</w:t>
            </w:r>
          </w:p>
        </w:tc>
        <w:tc>
          <w:tcPr>
            <w:tcW w:w="2631" w:type="dxa"/>
          </w:tcPr>
          <w:p w14:paraId="0B099302" w14:textId="37AC682A" w:rsidR="00F11519" w:rsidRDefault="00F11519" w:rsidP="00810665">
            <w:pPr>
              <w:ind w:firstLine="0"/>
              <w:jc w:val="left"/>
            </w:pPr>
            <w:r>
              <w:t>Приемо-сдаточные испытания</w:t>
            </w:r>
          </w:p>
        </w:tc>
        <w:tc>
          <w:tcPr>
            <w:tcW w:w="1701" w:type="dxa"/>
          </w:tcPr>
          <w:p w14:paraId="095968EE" w14:textId="44777068" w:rsidR="00F11519" w:rsidRDefault="00D03989" w:rsidP="00810665">
            <w:pPr>
              <w:ind w:firstLine="0"/>
              <w:jc w:val="left"/>
            </w:pPr>
            <w:r>
              <w:t>1</w:t>
            </w:r>
          </w:p>
        </w:tc>
        <w:tc>
          <w:tcPr>
            <w:tcW w:w="2552" w:type="dxa"/>
          </w:tcPr>
          <w:p w14:paraId="461B2497" w14:textId="7F2F5AB8" w:rsidR="00F11519" w:rsidRDefault="004B4B02" w:rsidP="00810665">
            <w:pPr>
              <w:ind w:firstLine="0"/>
              <w:jc w:val="left"/>
            </w:pPr>
            <w:r w:rsidRPr="004B4B02">
              <w:t>Демонстрация функционала приложения руководителю практики. Проверка соответствия продукта требованиям ТЗ. Защита работы.</w:t>
            </w:r>
          </w:p>
        </w:tc>
        <w:tc>
          <w:tcPr>
            <w:tcW w:w="2545" w:type="dxa"/>
          </w:tcPr>
          <w:p w14:paraId="1A577C31" w14:textId="7535E984" w:rsidR="00F11519" w:rsidRDefault="004B4B02" w:rsidP="00810665">
            <w:pPr>
              <w:ind w:firstLine="0"/>
              <w:jc w:val="left"/>
            </w:pPr>
            <w:r w:rsidRPr="004B4B02">
              <w:t>Подписанный отчет по практике, оценка за выполненную работу.</w:t>
            </w:r>
          </w:p>
        </w:tc>
      </w:tr>
    </w:tbl>
    <w:p w14:paraId="4D9A5182" w14:textId="77777777" w:rsidR="00FD15D2" w:rsidRPr="0002309A" w:rsidRDefault="00FD15D2" w:rsidP="0002309A"/>
    <w:p w14:paraId="46DFA2F2" w14:textId="2D6FE8C4" w:rsidR="005025A9" w:rsidRDefault="005025A9" w:rsidP="008F6FA6">
      <w:pPr>
        <w:pStyle w:val="1"/>
      </w:pPr>
      <w:bookmarkStart w:id="32" w:name="_Toc193826863"/>
      <w:r>
        <w:lastRenderedPageBreak/>
        <w:t>Требования к документированию</w:t>
      </w:r>
      <w:bookmarkEnd w:id="32"/>
    </w:p>
    <w:p w14:paraId="3941664B" w14:textId="48477A38" w:rsidR="0002309A" w:rsidRDefault="00FD15D2" w:rsidP="0002309A">
      <w:r>
        <w:t>Разработанный пакет документации:</w:t>
      </w:r>
    </w:p>
    <w:p w14:paraId="7928A0BD" w14:textId="385AB72E" w:rsidR="00FD15D2" w:rsidRDefault="00FD15D2" w:rsidP="00F23B81">
      <w:pPr>
        <w:pStyle w:val="a0"/>
        <w:numPr>
          <w:ilvl w:val="0"/>
          <w:numId w:val="20"/>
        </w:numPr>
      </w:pPr>
      <w:r>
        <w:t>Техническое задание</w:t>
      </w:r>
      <w:r w:rsidR="00E0710E">
        <w:t xml:space="preserve"> — </w:t>
      </w:r>
      <w:r w:rsidR="0094518B">
        <w:t>определяет требования к функциональности и интерфейсу приложения.</w:t>
      </w:r>
    </w:p>
    <w:p w14:paraId="7FA43994" w14:textId="1CF00056" w:rsidR="00FD15D2" w:rsidRDefault="00FD15D2" w:rsidP="00F23B81">
      <w:pPr>
        <w:pStyle w:val="a0"/>
        <w:numPr>
          <w:ilvl w:val="0"/>
          <w:numId w:val="20"/>
        </w:numPr>
      </w:pPr>
      <w:r>
        <w:t>Руководство пользователя</w:t>
      </w:r>
      <w:r w:rsidR="00E0710E">
        <w:t xml:space="preserve"> — </w:t>
      </w:r>
      <w:r w:rsidR="0094518B">
        <w:t>содержит инструкции по эксплуатации программы</w:t>
      </w:r>
      <w:r w:rsidR="00E0710E" w:rsidRPr="00E0710E">
        <w:t>.</w:t>
      </w:r>
    </w:p>
    <w:p w14:paraId="1B56091F" w14:textId="4E26207D" w:rsidR="00FD15D2" w:rsidRDefault="00FD15D2" w:rsidP="00F23B81">
      <w:pPr>
        <w:pStyle w:val="a0"/>
        <w:numPr>
          <w:ilvl w:val="0"/>
          <w:numId w:val="20"/>
        </w:numPr>
      </w:pPr>
      <w:r>
        <w:t>Отчет по УП (ПЗ)</w:t>
      </w:r>
      <w:r w:rsidR="00E0710E">
        <w:t xml:space="preserve"> — </w:t>
      </w:r>
      <w:r w:rsidR="0094518B">
        <w:t>описывает процесс разработки, алгоритмы и принятые решения.</w:t>
      </w:r>
    </w:p>
    <w:p w14:paraId="430431AA" w14:textId="322FD097" w:rsidR="00FD15D2" w:rsidRDefault="00FD15D2" w:rsidP="00F23B81">
      <w:pPr>
        <w:pStyle w:val="a0"/>
        <w:numPr>
          <w:ilvl w:val="0"/>
          <w:numId w:val="20"/>
        </w:numPr>
      </w:pPr>
      <w:r>
        <w:t>Программа и методика испытаний</w:t>
      </w:r>
      <w:r w:rsidR="00E0710E">
        <w:t xml:space="preserve"> — </w:t>
      </w:r>
      <w:r w:rsidR="0094518B">
        <w:t>устанавливает порядок проверки работоспособности системы</w:t>
      </w:r>
      <w:r w:rsidR="00E0710E" w:rsidRPr="00E0710E">
        <w:t>.</w:t>
      </w:r>
    </w:p>
    <w:p w14:paraId="0817B1D4" w14:textId="1152C65B" w:rsidR="00FD15D2" w:rsidRDefault="00FD15D2" w:rsidP="00FD15D2">
      <w:pPr>
        <w:ind w:left="1211" w:firstLine="0"/>
      </w:pPr>
      <w:r>
        <w:t>Все вышеперечисленные документы должны быть написаны с учетом требований:</w:t>
      </w:r>
    </w:p>
    <w:p w14:paraId="7C2F0313" w14:textId="1F014617" w:rsidR="0094518B" w:rsidRDefault="0094518B" w:rsidP="00F23B81">
      <w:pPr>
        <w:pStyle w:val="a0"/>
        <w:numPr>
          <w:ilvl w:val="0"/>
          <w:numId w:val="21"/>
        </w:numPr>
        <w:spacing w:after="200" w:line="276" w:lineRule="auto"/>
        <w:ind w:left="1560"/>
        <w:contextualSpacing w:val="0"/>
        <w:jc w:val="left"/>
      </w:pPr>
      <w:r>
        <w:t>ГОСТ 19.201-78 — Техническое задание. Требования к содержанию и оформлению</w:t>
      </w:r>
      <w:r w:rsidR="007C4A9F">
        <w:t>.</w:t>
      </w:r>
    </w:p>
    <w:p w14:paraId="3DDE257C" w14:textId="2D9A82B8" w:rsidR="0094518B" w:rsidRDefault="0094518B" w:rsidP="00F23B81">
      <w:pPr>
        <w:pStyle w:val="a0"/>
        <w:numPr>
          <w:ilvl w:val="0"/>
          <w:numId w:val="21"/>
        </w:numPr>
        <w:spacing w:after="200" w:line="276" w:lineRule="auto"/>
        <w:ind w:left="1560"/>
        <w:contextualSpacing w:val="0"/>
        <w:jc w:val="left"/>
      </w:pPr>
      <w:r>
        <w:t>ГОСТ 19.105-78 — Общие требования к программным</w:t>
      </w:r>
      <w:r w:rsidR="007C4A9F">
        <w:t>.</w:t>
      </w:r>
    </w:p>
    <w:p w14:paraId="4D4594AF" w14:textId="552E7002" w:rsidR="0094518B" w:rsidRDefault="0094518B" w:rsidP="00F23B81">
      <w:pPr>
        <w:pStyle w:val="a0"/>
        <w:numPr>
          <w:ilvl w:val="0"/>
          <w:numId w:val="21"/>
        </w:numPr>
        <w:spacing w:after="200" w:line="276" w:lineRule="auto"/>
        <w:ind w:left="1560"/>
        <w:contextualSpacing w:val="0"/>
        <w:jc w:val="left"/>
      </w:pPr>
      <w:r>
        <w:t>ГОСТ 19.505-79 — Руководство пользователя. Требования к содержанию и оформлению</w:t>
      </w:r>
      <w:r w:rsidR="007C4A9F">
        <w:t>.</w:t>
      </w:r>
    </w:p>
    <w:p w14:paraId="3A4537D8" w14:textId="1C181155" w:rsidR="0094518B" w:rsidRDefault="0094518B" w:rsidP="00F23B81">
      <w:pPr>
        <w:pStyle w:val="a0"/>
        <w:numPr>
          <w:ilvl w:val="0"/>
          <w:numId w:val="21"/>
        </w:numPr>
        <w:spacing w:after="200" w:line="276" w:lineRule="auto"/>
        <w:ind w:left="1560"/>
        <w:contextualSpacing w:val="0"/>
        <w:jc w:val="left"/>
      </w:pPr>
      <w:r>
        <w:t>ГОСТ 19.301-79 — Программа и методика испытаний. Требования к содержанию и оформлению</w:t>
      </w:r>
      <w:r w:rsidR="007C4A9F">
        <w:t>.</w:t>
      </w:r>
    </w:p>
    <w:p w14:paraId="5A6F1D2C" w14:textId="0F5FF84C" w:rsidR="0002309A" w:rsidRDefault="0094518B" w:rsidP="00F23B81">
      <w:pPr>
        <w:pStyle w:val="a0"/>
        <w:numPr>
          <w:ilvl w:val="0"/>
          <w:numId w:val="21"/>
        </w:numPr>
        <w:spacing w:after="200" w:line="276" w:lineRule="auto"/>
        <w:ind w:left="1560"/>
        <w:contextualSpacing w:val="0"/>
        <w:jc w:val="left"/>
      </w:pPr>
      <w:r>
        <w:t>ГОСТ 7.32-2017 — Отчет о научно-исследовательской работе. Структура и правила оформления</w:t>
      </w:r>
      <w:r w:rsidR="007C4A9F">
        <w:t>.</w:t>
      </w:r>
      <w:r w:rsidR="0002309A">
        <w:br w:type="page"/>
      </w:r>
    </w:p>
    <w:p w14:paraId="7E2B9E48" w14:textId="62F326EF" w:rsidR="008F6FA6" w:rsidRDefault="008F6FA6" w:rsidP="008F6FA6">
      <w:pPr>
        <w:pStyle w:val="1"/>
      </w:pPr>
      <w:bookmarkStart w:id="33" w:name="_Toc193826864"/>
      <w:r>
        <w:lastRenderedPageBreak/>
        <w:t xml:space="preserve">Требования к </w:t>
      </w:r>
      <w:bookmarkEnd w:id="2"/>
      <w:bookmarkEnd w:id="3"/>
      <w:r w:rsidR="0002309A">
        <w:t>прием</w:t>
      </w:r>
      <w:r w:rsidR="00486A7F">
        <w:t>н</w:t>
      </w:r>
      <w:r w:rsidR="0002309A">
        <w:t>о-сдаточным процедурам</w:t>
      </w:r>
      <w:bookmarkEnd w:id="33"/>
    </w:p>
    <w:p w14:paraId="2EE10E58" w14:textId="77777777" w:rsidR="00F11519" w:rsidRDefault="00F11519" w:rsidP="00F11519">
      <w:r>
        <w:t>Процесс приемки-сдачи в соответствии с установленными процедурами предусматривает следующий формат:</w:t>
      </w:r>
    </w:p>
    <w:p w14:paraId="0AF001C4" w14:textId="5F2711D8" w:rsidR="00F11519" w:rsidRDefault="00F11519" w:rsidP="00F23B81">
      <w:pPr>
        <w:pStyle w:val="a0"/>
        <w:numPr>
          <w:ilvl w:val="0"/>
          <w:numId w:val="8"/>
        </w:numPr>
        <w:ind w:left="1701"/>
      </w:pPr>
      <w:r>
        <w:t>Разработчик, являющийся автором проекта, прибывает в специально отведенную аудиторию, где представляет свою работу комиссии</w:t>
      </w:r>
    </w:p>
    <w:p w14:paraId="34806DBB" w14:textId="4E8FDCB8" w:rsidR="00F11519" w:rsidRDefault="00F11519" w:rsidP="00F23B81">
      <w:pPr>
        <w:pStyle w:val="a0"/>
        <w:numPr>
          <w:ilvl w:val="0"/>
          <w:numId w:val="8"/>
        </w:numPr>
        <w:ind w:left="1701"/>
      </w:pPr>
      <w:r>
        <w:t xml:space="preserve">Перед началом доклада разработчик предоставляет документацию, заверенную необходимым набором подписей, для ознакомления членам комиссии; </w:t>
      </w:r>
    </w:p>
    <w:p w14:paraId="3DFE7B3F" w14:textId="0B6CDC9B" w:rsidR="00F11519" w:rsidRDefault="00F11519" w:rsidP="00F23B81">
      <w:pPr>
        <w:pStyle w:val="a0"/>
        <w:numPr>
          <w:ilvl w:val="0"/>
          <w:numId w:val="8"/>
        </w:numPr>
        <w:ind w:left="1701"/>
      </w:pPr>
      <w:r>
        <w:t>Разработчик представляет проект в течение пяти минут;</w:t>
      </w:r>
    </w:p>
    <w:p w14:paraId="66CAF155" w14:textId="453CBD5C" w:rsidR="00F11519" w:rsidRDefault="00F11519" w:rsidP="00F23B81">
      <w:pPr>
        <w:pStyle w:val="a0"/>
        <w:numPr>
          <w:ilvl w:val="0"/>
          <w:numId w:val="8"/>
        </w:numPr>
        <w:ind w:left="1701"/>
      </w:pPr>
      <w:r>
        <w:t>В рамках данного формата приемки проекта разработчик должен продемонстрировать полное понимание основных аспектов своей работы и быть готовым к обсуждению любых вопросов, которые могут возникнуть у членов комиссии;</w:t>
      </w:r>
    </w:p>
    <w:p w14:paraId="129934BB" w14:textId="1D272F6C" w:rsidR="00F11519" w:rsidRDefault="00F11519" w:rsidP="00F23B81">
      <w:pPr>
        <w:pStyle w:val="a0"/>
        <w:numPr>
          <w:ilvl w:val="0"/>
          <w:numId w:val="8"/>
        </w:numPr>
        <w:ind w:left="1701"/>
      </w:pPr>
      <w:r>
        <w:t>В результате процесса приемки-сдачи комиссия должна оценить выполненную работу и принять решение о её приемке/не приемке с занесением результатов в ведомость.</w:t>
      </w:r>
    </w:p>
    <w:p w14:paraId="122F2D26" w14:textId="23245C36" w:rsidR="0002309A" w:rsidRPr="0002309A" w:rsidRDefault="00F11519" w:rsidP="00F23B81">
      <w:pPr>
        <w:pStyle w:val="a0"/>
        <w:numPr>
          <w:ilvl w:val="0"/>
          <w:numId w:val="8"/>
        </w:numPr>
        <w:ind w:left="1701"/>
      </w:pPr>
      <w:r>
        <w:t>Комиссия, ответственная за приемку работы, состоит из представителей заказчика:</w:t>
      </w:r>
    </w:p>
    <w:sectPr w:rsidR="0002309A" w:rsidRPr="0002309A" w:rsidSect="00BD02AB">
      <w:headerReference w:type="default" r:id="rId17"/>
      <w:pgSz w:w="11906" w:h="16838"/>
      <w:pgMar w:top="1134" w:right="567" w:bottom="1134" w:left="1134" w:header="708" w:footer="708" w:gutter="0"/>
      <w:pgNumType w:start="2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F89EF" w14:textId="77777777" w:rsidR="00943BAB" w:rsidRDefault="00943BAB">
      <w:pPr>
        <w:spacing w:before="0" w:line="240" w:lineRule="auto"/>
      </w:pPr>
      <w:r>
        <w:separator/>
      </w:r>
    </w:p>
  </w:endnote>
  <w:endnote w:type="continuationSeparator" w:id="0">
    <w:p w14:paraId="6655B751" w14:textId="77777777" w:rsidR="00943BAB" w:rsidRDefault="00943BAB">
      <w:pPr>
        <w:spacing w:before="0" w:line="240" w:lineRule="auto"/>
      </w:pPr>
      <w:r>
        <w:continuationSeparator/>
      </w:r>
    </w:p>
  </w:endnote>
  <w:endnote w:type="continuationNotice" w:id="1">
    <w:p w14:paraId="53967512" w14:textId="77777777" w:rsidR="00943BAB" w:rsidRDefault="00943BAB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6C3AE" w14:textId="77777777" w:rsidR="00943BAB" w:rsidRDefault="00943BAB" w:rsidP="00990EAC">
      <w:pPr>
        <w:spacing w:before="0" w:line="240" w:lineRule="auto"/>
      </w:pPr>
      <w:r>
        <w:separator/>
      </w:r>
    </w:p>
  </w:footnote>
  <w:footnote w:type="continuationSeparator" w:id="0">
    <w:p w14:paraId="4091E08B" w14:textId="77777777" w:rsidR="00943BAB" w:rsidRDefault="00943BAB" w:rsidP="00990EAC">
      <w:pPr>
        <w:spacing w:before="0" w:line="240" w:lineRule="auto"/>
      </w:pPr>
      <w:r>
        <w:continuationSeparator/>
      </w:r>
    </w:p>
  </w:footnote>
  <w:footnote w:type="continuationNotice" w:id="1">
    <w:p w14:paraId="79AB7B14" w14:textId="77777777" w:rsidR="00943BAB" w:rsidRDefault="00943BAB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6B065" w14:textId="23B8A29B" w:rsidR="0023221D" w:rsidRPr="00BD02AB" w:rsidRDefault="0023221D" w:rsidP="00990EAC">
    <w:pPr>
      <w:pStyle w:val="ad"/>
      <w:ind w:firstLine="0"/>
      <w:jc w:val="center"/>
      <w:rPr>
        <w:rStyle w:val="af1"/>
        <w:lang w:val="en-US"/>
      </w:rPr>
    </w:pPr>
    <w:r w:rsidRPr="00BD02AB">
      <w:rPr>
        <w:rStyle w:val="af1"/>
      </w:rPr>
      <w:fldChar w:fldCharType="begin"/>
    </w:r>
    <w:r w:rsidRPr="00BD02AB">
      <w:rPr>
        <w:rStyle w:val="af1"/>
      </w:rPr>
      <w:instrText xml:space="preserve"> PAGE </w:instrText>
    </w:r>
    <w:r w:rsidRPr="00BD02AB">
      <w:rPr>
        <w:rStyle w:val="af1"/>
      </w:rPr>
      <w:fldChar w:fldCharType="separate"/>
    </w:r>
    <w:r w:rsidR="00BD02AB">
      <w:rPr>
        <w:rStyle w:val="af1"/>
        <w:noProof/>
      </w:rPr>
      <w:t>3</w:t>
    </w:r>
    <w:r w:rsidRPr="00BD02AB">
      <w:rPr>
        <w:rStyle w:val="af1"/>
      </w:rPr>
      <w:fldChar w:fldCharType="end"/>
    </w:r>
  </w:p>
  <w:p w14:paraId="0AA9F560" w14:textId="77777777" w:rsidR="0023221D" w:rsidRPr="00BD02AB" w:rsidRDefault="0023221D" w:rsidP="00990EAC">
    <w:pPr>
      <w:pStyle w:val="ad"/>
      <w:ind w:firstLine="0"/>
      <w:jc w:val="center"/>
      <w:rPr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3AE60E5"/>
    <w:multiLevelType w:val="hybridMultilevel"/>
    <w:tmpl w:val="E87C72D6"/>
    <w:lvl w:ilvl="0" w:tplc="B8A4DFDC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8C117F4"/>
    <w:multiLevelType w:val="hybridMultilevel"/>
    <w:tmpl w:val="F42612EA"/>
    <w:lvl w:ilvl="0" w:tplc="B8A4DFDC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96D3A46"/>
    <w:multiLevelType w:val="hybridMultilevel"/>
    <w:tmpl w:val="88549E64"/>
    <w:lvl w:ilvl="0" w:tplc="B8A4DFDC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0885889"/>
    <w:multiLevelType w:val="hybridMultilevel"/>
    <w:tmpl w:val="744E7176"/>
    <w:lvl w:ilvl="0" w:tplc="B8A4DFD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1B428F"/>
    <w:multiLevelType w:val="hybridMultilevel"/>
    <w:tmpl w:val="6D9426E8"/>
    <w:lvl w:ilvl="0" w:tplc="B8A4DFDC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2EF19DB"/>
    <w:multiLevelType w:val="hybridMultilevel"/>
    <w:tmpl w:val="515CACBE"/>
    <w:lvl w:ilvl="0" w:tplc="B8A4DFDC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9E7744A"/>
    <w:multiLevelType w:val="hybridMultilevel"/>
    <w:tmpl w:val="ABE4C416"/>
    <w:lvl w:ilvl="0" w:tplc="D4660364">
      <w:start w:val="1"/>
      <w:numFmt w:val="decimal"/>
      <w:pStyle w:val="vguNumber"/>
      <w:lvlText w:val="%1)"/>
      <w:lvlJc w:val="left"/>
      <w:pPr>
        <w:ind w:left="1211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1AD47E7A"/>
    <w:multiLevelType w:val="multilevel"/>
    <w:tmpl w:val="9196B19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249059F7"/>
    <w:multiLevelType w:val="hybridMultilevel"/>
    <w:tmpl w:val="23A82F64"/>
    <w:lvl w:ilvl="0" w:tplc="B8A4DFDC">
      <w:start w:val="1"/>
      <w:numFmt w:val="bullet"/>
      <w:lvlText w:val="−"/>
      <w:lvlJc w:val="left"/>
      <w:pPr>
        <w:ind w:left="301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7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771" w:hanging="360"/>
      </w:pPr>
      <w:rPr>
        <w:rFonts w:ascii="Wingdings" w:hAnsi="Wingdings" w:hint="default"/>
      </w:rPr>
    </w:lvl>
  </w:abstractNum>
  <w:abstractNum w:abstractNumId="10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11" w15:restartNumberingAfterBreak="0">
    <w:nsid w:val="2B075712"/>
    <w:multiLevelType w:val="hybridMultilevel"/>
    <w:tmpl w:val="256037AA"/>
    <w:lvl w:ilvl="0" w:tplc="B8A4DFDC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2D5E25F8"/>
    <w:multiLevelType w:val="hybridMultilevel"/>
    <w:tmpl w:val="83969CF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14" w15:restartNumberingAfterBreak="0">
    <w:nsid w:val="36C7289A"/>
    <w:multiLevelType w:val="hybridMultilevel"/>
    <w:tmpl w:val="219232B8"/>
    <w:lvl w:ilvl="0" w:tplc="B8A4DFDC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39066649"/>
    <w:multiLevelType w:val="hybridMultilevel"/>
    <w:tmpl w:val="728E3D5E"/>
    <w:lvl w:ilvl="0" w:tplc="B8A4DFDC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3B50230D"/>
    <w:multiLevelType w:val="hybridMultilevel"/>
    <w:tmpl w:val="FC248EE8"/>
    <w:lvl w:ilvl="0" w:tplc="B8A4DFD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0A5FB7"/>
    <w:multiLevelType w:val="hybridMultilevel"/>
    <w:tmpl w:val="51A206BE"/>
    <w:lvl w:ilvl="0" w:tplc="B8A4DFD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172D69"/>
    <w:multiLevelType w:val="hybridMultilevel"/>
    <w:tmpl w:val="A7F26AFC"/>
    <w:lvl w:ilvl="0" w:tplc="B8A4DFD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1177E2"/>
    <w:multiLevelType w:val="hybridMultilevel"/>
    <w:tmpl w:val="00260994"/>
    <w:lvl w:ilvl="0" w:tplc="04190001">
      <w:start w:val="1"/>
      <w:numFmt w:val="bullet"/>
      <w:lvlText w:val=""/>
      <w:lvlJc w:val="left"/>
      <w:pPr>
        <w:ind w:left="19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20" w15:restartNumberingAfterBreak="0">
    <w:nsid w:val="4FC15B6C"/>
    <w:multiLevelType w:val="hybridMultilevel"/>
    <w:tmpl w:val="4AF04B6C"/>
    <w:lvl w:ilvl="0" w:tplc="B8A4DFD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AE3588"/>
    <w:multiLevelType w:val="hybridMultilevel"/>
    <w:tmpl w:val="B53C4042"/>
    <w:lvl w:ilvl="0" w:tplc="B8A4DFDC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595F5C03"/>
    <w:multiLevelType w:val="hybridMultilevel"/>
    <w:tmpl w:val="730C2722"/>
    <w:lvl w:ilvl="0" w:tplc="B8A4DFDC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61164FB4"/>
    <w:multiLevelType w:val="hybridMultilevel"/>
    <w:tmpl w:val="0A187BAC"/>
    <w:lvl w:ilvl="0" w:tplc="B8A4DFDC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62680C69"/>
    <w:multiLevelType w:val="hybridMultilevel"/>
    <w:tmpl w:val="99FE1084"/>
    <w:lvl w:ilvl="0" w:tplc="B8A4DFDC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6C5D789E"/>
    <w:multiLevelType w:val="hybridMultilevel"/>
    <w:tmpl w:val="3948E4A2"/>
    <w:lvl w:ilvl="0" w:tplc="B8A4DFDC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B8A4DFDC">
      <w:start w:val="1"/>
      <w:numFmt w:val="bullet"/>
      <w:lvlText w:val="−"/>
      <w:lvlJc w:val="left"/>
      <w:pPr>
        <w:ind w:left="2291" w:hanging="360"/>
      </w:pPr>
      <w:rPr>
        <w:rFonts w:ascii="Times New Roman" w:hAnsi="Times New Roman" w:cs="Times New Roman" w:hint="default"/>
      </w:rPr>
    </w:lvl>
    <w:lvl w:ilvl="2" w:tplc="B8A4DFDC">
      <w:start w:val="1"/>
      <w:numFmt w:val="bullet"/>
      <w:lvlText w:val="−"/>
      <w:lvlJc w:val="left"/>
      <w:pPr>
        <w:ind w:left="3011" w:hanging="360"/>
      </w:pPr>
      <w:rPr>
        <w:rFonts w:ascii="Times New Roman" w:hAnsi="Times New Roman" w:cs="Times New Roman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588349327">
    <w:abstractNumId w:val="10"/>
  </w:num>
  <w:num w:numId="2" w16cid:durableId="1352997715">
    <w:abstractNumId w:val="0"/>
  </w:num>
  <w:num w:numId="3" w16cid:durableId="338580082">
    <w:abstractNumId w:val="13"/>
  </w:num>
  <w:num w:numId="4" w16cid:durableId="1534153717">
    <w:abstractNumId w:val="7"/>
  </w:num>
  <w:num w:numId="5" w16cid:durableId="1780370879">
    <w:abstractNumId w:val="8"/>
  </w:num>
  <w:num w:numId="6" w16cid:durableId="1974173199">
    <w:abstractNumId w:val="12"/>
  </w:num>
  <w:num w:numId="7" w16cid:durableId="474955430">
    <w:abstractNumId w:val="2"/>
  </w:num>
  <w:num w:numId="8" w16cid:durableId="1392925863">
    <w:abstractNumId w:val="19"/>
  </w:num>
  <w:num w:numId="9" w16cid:durableId="1409306915">
    <w:abstractNumId w:val="4"/>
  </w:num>
  <w:num w:numId="10" w16cid:durableId="504125751">
    <w:abstractNumId w:val="16"/>
  </w:num>
  <w:num w:numId="11" w16cid:durableId="1111629206">
    <w:abstractNumId w:val="20"/>
  </w:num>
  <w:num w:numId="12" w16cid:durableId="1952319028">
    <w:abstractNumId w:val="15"/>
  </w:num>
  <w:num w:numId="13" w16cid:durableId="1990556555">
    <w:abstractNumId w:val="3"/>
  </w:num>
  <w:num w:numId="14" w16cid:durableId="1146895535">
    <w:abstractNumId w:val="25"/>
  </w:num>
  <w:num w:numId="15" w16cid:durableId="1144276814">
    <w:abstractNumId w:val="11"/>
  </w:num>
  <w:num w:numId="16" w16cid:durableId="1984655921">
    <w:abstractNumId w:val="24"/>
  </w:num>
  <w:num w:numId="17" w16cid:durableId="915476724">
    <w:abstractNumId w:val="21"/>
  </w:num>
  <w:num w:numId="18" w16cid:durableId="577180960">
    <w:abstractNumId w:val="17"/>
  </w:num>
  <w:num w:numId="19" w16cid:durableId="562569484">
    <w:abstractNumId w:val="9"/>
  </w:num>
  <w:num w:numId="20" w16cid:durableId="449324841">
    <w:abstractNumId w:val="6"/>
  </w:num>
  <w:num w:numId="21" w16cid:durableId="1747264984">
    <w:abstractNumId w:val="18"/>
  </w:num>
  <w:num w:numId="22" w16cid:durableId="1069769820">
    <w:abstractNumId w:val="1"/>
  </w:num>
  <w:num w:numId="23" w16cid:durableId="2093231050">
    <w:abstractNumId w:val="5"/>
  </w:num>
  <w:num w:numId="24" w16cid:durableId="796070504">
    <w:abstractNumId w:val="22"/>
  </w:num>
  <w:num w:numId="25" w16cid:durableId="501704768">
    <w:abstractNumId w:val="14"/>
  </w:num>
  <w:num w:numId="26" w16cid:durableId="389958296">
    <w:abstractNumId w:val="23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AF1"/>
    <w:rsid w:val="00015480"/>
    <w:rsid w:val="000164DE"/>
    <w:rsid w:val="00020C2C"/>
    <w:rsid w:val="0002309A"/>
    <w:rsid w:val="00024473"/>
    <w:rsid w:val="00032359"/>
    <w:rsid w:val="00032D38"/>
    <w:rsid w:val="00033833"/>
    <w:rsid w:val="00035A26"/>
    <w:rsid w:val="00037B3E"/>
    <w:rsid w:val="00040D1E"/>
    <w:rsid w:val="0004336A"/>
    <w:rsid w:val="00044093"/>
    <w:rsid w:val="00046056"/>
    <w:rsid w:val="00046944"/>
    <w:rsid w:val="00051403"/>
    <w:rsid w:val="0005745E"/>
    <w:rsid w:val="00061F64"/>
    <w:rsid w:val="000638DC"/>
    <w:rsid w:val="00066F6D"/>
    <w:rsid w:val="0008146F"/>
    <w:rsid w:val="000934BA"/>
    <w:rsid w:val="00094729"/>
    <w:rsid w:val="00096EC7"/>
    <w:rsid w:val="000A537A"/>
    <w:rsid w:val="000C0C5D"/>
    <w:rsid w:val="000C2889"/>
    <w:rsid w:val="000C2A5F"/>
    <w:rsid w:val="000C7B86"/>
    <w:rsid w:val="000C7DE5"/>
    <w:rsid w:val="000D3006"/>
    <w:rsid w:val="000D38ED"/>
    <w:rsid w:val="000D3A15"/>
    <w:rsid w:val="000E6490"/>
    <w:rsid w:val="00104146"/>
    <w:rsid w:val="00106B06"/>
    <w:rsid w:val="0011316B"/>
    <w:rsid w:val="001157C8"/>
    <w:rsid w:val="001223A9"/>
    <w:rsid w:val="00122889"/>
    <w:rsid w:val="001238DC"/>
    <w:rsid w:val="001275E2"/>
    <w:rsid w:val="00127A5A"/>
    <w:rsid w:val="0013162A"/>
    <w:rsid w:val="0013287A"/>
    <w:rsid w:val="00150617"/>
    <w:rsid w:val="00155157"/>
    <w:rsid w:val="00155A8D"/>
    <w:rsid w:val="0016119C"/>
    <w:rsid w:val="001673EC"/>
    <w:rsid w:val="00171542"/>
    <w:rsid w:val="00172DBA"/>
    <w:rsid w:val="0018444C"/>
    <w:rsid w:val="00186EFA"/>
    <w:rsid w:val="0019044F"/>
    <w:rsid w:val="001A12C2"/>
    <w:rsid w:val="001A2F27"/>
    <w:rsid w:val="001A50A1"/>
    <w:rsid w:val="001B065B"/>
    <w:rsid w:val="001B0E64"/>
    <w:rsid w:val="001B3C9B"/>
    <w:rsid w:val="001B794F"/>
    <w:rsid w:val="001D3FB1"/>
    <w:rsid w:val="001E2A6D"/>
    <w:rsid w:val="001F3C1A"/>
    <w:rsid w:val="001F5E9C"/>
    <w:rsid w:val="001F61FC"/>
    <w:rsid w:val="00201509"/>
    <w:rsid w:val="0023221D"/>
    <w:rsid w:val="00234403"/>
    <w:rsid w:val="00234BD7"/>
    <w:rsid w:val="0023504B"/>
    <w:rsid w:val="00241C37"/>
    <w:rsid w:val="00244671"/>
    <w:rsid w:val="00244AD0"/>
    <w:rsid w:val="002469D0"/>
    <w:rsid w:val="002502BF"/>
    <w:rsid w:val="00254A26"/>
    <w:rsid w:val="00256697"/>
    <w:rsid w:val="00263185"/>
    <w:rsid w:val="0026423B"/>
    <w:rsid w:val="00270969"/>
    <w:rsid w:val="00270C38"/>
    <w:rsid w:val="00273B4A"/>
    <w:rsid w:val="002761A6"/>
    <w:rsid w:val="00276CAB"/>
    <w:rsid w:val="00277614"/>
    <w:rsid w:val="00287E94"/>
    <w:rsid w:val="002913B8"/>
    <w:rsid w:val="00292B29"/>
    <w:rsid w:val="002952BC"/>
    <w:rsid w:val="00295D9C"/>
    <w:rsid w:val="00296BBF"/>
    <w:rsid w:val="002A204E"/>
    <w:rsid w:val="002A514A"/>
    <w:rsid w:val="002A56D9"/>
    <w:rsid w:val="002B583C"/>
    <w:rsid w:val="002C1982"/>
    <w:rsid w:val="002D354A"/>
    <w:rsid w:val="002D5B25"/>
    <w:rsid w:val="002D5ED0"/>
    <w:rsid w:val="002E28E9"/>
    <w:rsid w:val="002F15DD"/>
    <w:rsid w:val="00303DC8"/>
    <w:rsid w:val="00311E97"/>
    <w:rsid w:val="00312254"/>
    <w:rsid w:val="00312F95"/>
    <w:rsid w:val="00317BF7"/>
    <w:rsid w:val="00323F6E"/>
    <w:rsid w:val="00326605"/>
    <w:rsid w:val="00342964"/>
    <w:rsid w:val="00344B2D"/>
    <w:rsid w:val="00347071"/>
    <w:rsid w:val="00347678"/>
    <w:rsid w:val="00350180"/>
    <w:rsid w:val="00351631"/>
    <w:rsid w:val="003552A3"/>
    <w:rsid w:val="00364D74"/>
    <w:rsid w:val="00370436"/>
    <w:rsid w:val="003711B3"/>
    <w:rsid w:val="00372C9E"/>
    <w:rsid w:val="00374EF9"/>
    <w:rsid w:val="00380D25"/>
    <w:rsid w:val="00386F3E"/>
    <w:rsid w:val="00387E10"/>
    <w:rsid w:val="00390EAB"/>
    <w:rsid w:val="003915BE"/>
    <w:rsid w:val="00393F45"/>
    <w:rsid w:val="00397496"/>
    <w:rsid w:val="003A4E95"/>
    <w:rsid w:val="003A546E"/>
    <w:rsid w:val="003C2810"/>
    <w:rsid w:val="003D3E93"/>
    <w:rsid w:val="003D61D2"/>
    <w:rsid w:val="003E0217"/>
    <w:rsid w:val="003E09BF"/>
    <w:rsid w:val="003E1A1B"/>
    <w:rsid w:val="003E22A5"/>
    <w:rsid w:val="003E3B91"/>
    <w:rsid w:val="003E58AE"/>
    <w:rsid w:val="003E72CD"/>
    <w:rsid w:val="003F3F0D"/>
    <w:rsid w:val="00405B54"/>
    <w:rsid w:val="00410843"/>
    <w:rsid w:val="00412E47"/>
    <w:rsid w:val="00416586"/>
    <w:rsid w:val="004347A5"/>
    <w:rsid w:val="00442256"/>
    <w:rsid w:val="00447629"/>
    <w:rsid w:val="00451E07"/>
    <w:rsid w:val="00455936"/>
    <w:rsid w:val="0045599D"/>
    <w:rsid w:val="004605D9"/>
    <w:rsid w:val="004636C9"/>
    <w:rsid w:val="004677DC"/>
    <w:rsid w:val="00471FE2"/>
    <w:rsid w:val="00472A19"/>
    <w:rsid w:val="00475A10"/>
    <w:rsid w:val="004767CD"/>
    <w:rsid w:val="00477484"/>
    <w:rsid w:val="00482151"/>
    <w:rsid w:val="0048416D"/>
    <w:rsid w:val="00486A7F"/>
    <w:rsid w:val="004A0E13"/>
    <w:rsid w:val="004A34C3"/>
    <w:rsid w:val="004A7A41"/>
    <w:rsid w:val="004B0C8E"/>
    <w:rsid w:val="004B0F88"/>
    <w:rsid w:val="004B4B02"/>
    <w:rsid w:val="004B519E"/>
    <w:rsid w:val="004B7636"/>
    <w:rsid w:val="004C5524"/>
    <w:rsid w:val="004D3D8B"/>
    <w:rsid w:val="004F4D49"/>
    <w:rsid w:val="005008C8"/>
    <w:rsid w:val="005017B0"/>
    <w:rsid w:val="005025A9"/>
    <w:rsid w:val="005028DD"/>
    <w:rsid w:val="00503505"/>
    <w:rsid w:val="005040DD"/>
    <w:rsid w:val="0051150B"/>
    <w:rsid w:val="00512B60"/>
    <w:rsid w:val="0051433A"/>
    <w:rsid w:val="00514790"/>
    <w:rsid w:val="00514894"/>
    <w:rsid w:val="00514CFD"/>
    <w:rsid w:val="00514F93"/>
    <w:rsid w:val="005223BB"/>
    <w:rsid w:val="00524056"/>
    <w:rsid w:val="00530053"/>
    <w:rsid w:val="00531E80"/>
    <w:rsid w:val="005343A0"/>
    <w:rsid w:val="005343B2"/>
    <w:rsid w:val="00541DD4"/>
    <w:rsid w:val="00544617"/>
    <w:rsid w:val="005524E9"/>
    <w:rsid w:val="00554344"/>
    <w:rsid w:val="00555E69"/>
    <w:rsid w:val="0056079D"/>
    <w:rsid w:val="00561F8C"/>
    <w:rsid w:val="0057389A"/>
    <w:rsid w:val="00576138"/>
    <w:rsid w:val="005764B1"/>
    <w:rsid w:val="00584E3E"/>
    <w:rsid w:val="00592879"/>
    <w:rsid w:val="005972E7"/>
    <w:rsid w:val="005A188B"/>
    <w:rsid w:val="005A4E60"/>
    <w:rsid w:val="005B38F3"/>
    <w:rsid w:val="005B5089"/>
    <w:rsid w:val="005D1D9F"/>
    <w:rsid w:val="005D4ECA"/>
    <w:rsid w:val="005E38E8"/>
    <w:rsid w:val="005E482A"/>
    <w:rsid w:val="005E7941"/>
    <w:rsid w:val="005F0877"/>
    <w:rsid w:val="005F0B98"/>
    <w:rsid w:val="006007E9"/>
    <w:rsid w:val="006030ED"/>
    <w:rsid w:val="00606C43"/>
    <w:rsid w:val="00610907"/>
    <w:rsid w:val="00620630"/>
    <w:rsid w:val="006252D8"/>
    <w:rsid w:val="0062534D"/>
    <w:rsid w:val="006267F9"/>
    <w:rsid w:val="00627BC1"/>
    <w:rsid w:val="006324C6"/>
    <w:rsid w:val="00636E3B"/>
    <w:rsid w:val="00642FB9"/>
    <w:rsid w:val="00645BED"/>
    <w:rsid w:val="0064643E"/>
    <w:rsid w:val="00657122"/>
    <w:rsid w:val="00657AD4"/>
    <w:rsid w:val="00661775"/>
    <w:rsid w:val="006638C9"/>
    <w:rsid w:val="006652DC"/>
    <w:rsid w:val="006673D6"/>
    <w:rsid w:val="00671CDE"/>
    <w:rsid w:val="00675279"/>
    <w:rsid w:val="00695763"/>
    <w:rsid w:val="0069603F"/>
    <w:rsid w:val="006A3648"/>
    <w:rsid w:val="006A4E6C"/>
    <w:rsid w:val="006A534C"/>
    <w:rsid w:val="006A5DFD"/>
    <w:rsid w:val="006C00B3"/>
    <w:rsid w:val="006D422E"/>
    <w:rsid w:val="006D46A3"/>
    <w:rsid w:val="006E3476"/>
    <w:rsid w:val="006E4457"/>
    <w:rsid w:val="006E4EA7"/>
    <w:rsid w:val="006E62EB"/>
    <w:rsid w:val="006E7B7F"/>
    <w:rsid w:val="006F512D"/>
    <w:rsid w:val="00701738"/>
    <w:rsid w:val="00701BD0"/>
    <w:rsid w:val="00702405"/>
    <w:rsid w:val="00706D32"/>
    <w:rsid w:val="0071279D"/>
    <w:rsid w:val="007157E7"/>
    <w:rsid w:val="00717B43"/>
    <w:rsid w:val="00721476"/>
    <w:rsid w:val="00735DE4"/>
    <w:rsid w:val="00741EC2"/>
    <w:rsid w:val="00742650"/>
    <w:rsid w:val="00743B33"/>
    <w:rsid w:val="0074459F"/>
    <w:rsid w:val="007445A3"/>
    <w:rsid w:val="00747AA0"/>
    <w:rsid w:val="007522DD"/>
    <w:rsid w:val="007630D2"/>
    <w:rsid w:val="007661F7"/>
    <w:rsid w:val="0076691E"/>
    <w:rsid w:val="00770291"/>
    <w:rsid w:val="00773671"/>
    <w:rsid w:val="00773EC7"/>
    <w:rsid w:val="00775FCB"/>
    <w:rsid w:val="007A0770"/>
    <w:rsid w:val="007A3137"/>
    <w:rsid w:val="007A44EC"/>
    <w:rsid w:val="007A670B"/>
    <w:rsid w:val="007B2E9D"/>
    <w:rsid w:val="007B79AA"/>
    <w:rsid w:val="007C2693"/>
    <w:rsid w:val="007C4A9F"/>
    <w:rsid w:val="007C5DA6"/>
    <w:rsid w:val="007C6128"/>
    <w:rsid w:val="007C648D"/>
    <w:rsid w:val="007C6517"/>
    <w:rsid w:val="007D189A"/>
    <w:rsid w:val="007D18D6"/>
    <w:rsid w:val="007E7DEB"/>
    <w:rsid w:val="007E7E19"/>
    <w:rsid w:val="007F6AD5"/>
    <w:rsid w:val="007F6F16"/>
    <w:rsid w:val="00801271"/>
    <w:rsid w:val="00801482"/>
    <w:rsid w:val="008047D0"/>
    <w:rsid w:val="00810665"/>
    <w:rsid w:val="0081256F"/>
    <w:rsid w:val="0081417D"/>
    <w:rsid w:val="00815163"/>
    <w:rsid w:val="00815197"/>
    <w:rsid w:val="00816AE0"/>
    <w:rsid w:val="008218E4"/>
    <w:rsid w:val="008233FB"/>
    <w:rsid w:val="008239DB"/>
    <w:rsid w:val="00847368"/>
    <w:rsid w:val="00851CEE"/>
    <w:rsid w:val="00853022"/>
    <w:rsid w:val="00856459"/>
    <w:rsid w:val="00860B07"/>
    <w:rsid w:val="00873C68"/>
    <w:rsid w:val="008821B6"/>
    <w:rsid w:val="00887461"/>
    <w:rsid w:val="008913CD"/>
    <w:rsid w:val="00895567"/>
    <w:rsid w:val="008A19F3"/>
    <w:rsid w:val="008A3C7E"/>
    <w:rsid w:val="008A447D"/>
    <w:rsid w:val="008A7235"/>
    <w:rsid w:val="008B1742"/>
    <w:rsid w:val="008B2FF6"/>
    <w:rsid w:val="008B3835"/>
    <w:rsid w:val="008B5671"/>
    <w:rsid w:val="008B57AD"/>
    <w:rsid w:val="008C0D47"/>
    <w:rsid w:val="008C30AA"/>
    <w:rsid w:val="008C6310"/>
    <w:rsid w:val="008D417C"/>
    <w:rsid w:val="008D6356"/>
    <w:rsid w:val="008E474A"/>
    <w:rsid w:val="008F4105"/>
    <w:rsid w:val="008F6FA6"/>
    <w:rsid w:val="00907058"/>
    <w:rsid w:val="0090747E"/>
    <w:rsid w:val="009078D1"/>
    <w:rsid w:val="00911992"/>
    <w:rsid w:val="00912AA6"/>
    <w:rsid w:val="0092285C"/>
    <w:rsid w:val="00922A0E"/>
    <w:rsid w:val="009236FA"/>
    <w:rsid w:val="00930B24"/>
    <w:rsid w:val="00931494"/>
    <w:rsid w:val="00933127"/>
    <w:rsid w:val="00940731"/>
    <w:rsid w:val="00941637"/>
    <w:rsid w:val="00943BAB"/>
    <w:rsid w:val="00944557"/>
    <w:rsid w:val="00944E3C"/>
    <w:rsid w:val="0094518B"/>
    <w:rsid w:val="00946800"/>
    <w:rsid w:val="00950955"/>
    <w:rsid w:val="0095138C"/>
    <w:rsid w:val="00955863"/>
    <w:rsid w:val="00957C73"/>
    <w:rsid w:val="00962BF3"/>
    <w:rsid w:val="0096798D"/>
    <w:rsid w:val="00970E98"/>
    <w:rsid w:val="009730DA"/>
    <w:rsid w:val="00973E3D"/>
    <w:rsid w:val="0097494B"/>
    <w:rsid w:val="0097511E"/>
    <w:rsid w:val="0098081B"/>
    <w:rsid w:val="0098133E"/>
    <w:rsid w:val="009863FC"/>
    <w:rsid w:val="0098708B"/>
    <w:rsid w:val="00990EAC"/>
    <w:rsid w:val="00991D11"/>
    <w:rsid w:val="0099717C"/>
    <w:rsid w:val="00997825"/>
    <w:rsid w:val="009A1CB3"/>
    <w:rsid w:val="009A78AA"/>
    <w:rsid w:val="009C15AC"/>
    <w:rsid w:val="009C171E"/>
    <w:rsid w:val="009C1E84"/>
    <w:rsid w:val="009C2712"/>
    <w:rsid w:val="009C36DE"/>
    <w:rsid w:val="009C5201"/>
    <w:rsid w:val="009C62A8"/>
    <w:rsid w:val="009C6785"/>
    <w:rsid w:val="009C7BF6"/>
    <w:rsid w:val="009D483E"/>
    <w:rsid w:val="009D5528"/>
    <w:rsid w:val="009D6117"/>
    <w:rsid w:val="009D69EC"/>
    <w:rsid w:val="009E63C5"/>
    <w:rsid w:val="009F1C8A"/>
    <w:rsid w:val="009F59D7"/>
    <w:rsid w:val="00A0279B"/>
    <w:rsid w:val="00A06116"/>
    <w:rsid w:val="00A22E7D"/>
    <w:rsid w:val="00A26122"/>
    <w:rsid w:val="00A3550C"/>
    <w:rsid w:val="00A43971"/>
    <w:rsid w:val="00A43D43"/>
    <w:rsid w:val="00A50EA5"/>
    <w:rsid w:val="00A51A5D"/>
    <w:rsid w:val="00A52CF3"/>
    <w:rsid w:val="00A54F03"/>
    <w:rsid w:val="00A631A3"/>
    <w:rsid w:val="00A63893"/>
    <w:rsid w:val="00A64448"/>
    <w:rsid w:val="00A64A7D"/>
    <w:rsid w:val="00A6518F"/>
    <w:rsid w:val="00A66360"/>
    <w:rsid w:val="00A67E0B"/>
    <w:rsid w:val="00A70C76"/>
    <w:rsid w:val="00A73C9C"/>
    <w:rsid w:val="00A7464D"/>
    <w:rsid w:val="00A7470B"/>
    <w:rsid w:val="00A80780"/>
    <w:rsid w:val="00A82498"/>
    <w:rsid w:val="00A93B7E"/>
    <w:rsid w:val="00AA487E"/>
    <w:rsid w:val="00AA50F6"/>
    <w:rsid w:val="00AB047F"/>
    <w:rsid w:val="00AB276B"/>
    <w:rsid w:val="00AB465D"/>
    <w:rsid w:val="00AB7875"/>
    <w:rsid w:val="00AC354C"/>
    <w:rsid w:val="00AC4F31"/>
    <w:rsid w:val="00AC53A7"/>
    <w:rsid w:val="00AD0740"/>
    <w:rsid w:val="00AD1E5B"/>
    <w:rsid w:val="00AD74DC"/>
    <w:rsid w:val="00AE48B8"/>
    <w:rsid w:val="00AE4CE5"/>
    <w:rsid w:val="00AF478D"/>
    <w:rsid w:val="00AF6F8C"/>
    <w:rsid w:val="00AF7668"/>
    <w:rsid w:val="00B06B73"/>
    <w:rsid w:val="00B125F0"/>
    <w:rsid w:val="00B27F07"/>
    <w:rsid w:val="00B3164A"/>
    <w:rsid w:val="00B32BB5"/>
    <w:rsid w:val="00B36C5A"/>
    <w:rsid w:val="00B37E6B"/>
    <w:rsid w:val="00B426FB"/>
    <w:rsid w:val="00B62D3F"/>
    <w:rsid w:val="00B63A5B"/>
    <w:rsid w:val="00B6451B"/>
    <w:rsid w:val="00B6574F"/>
    <w:rsid w:val="00B6663A"/>
    <w:rsid w:val="00B7174E"/>
    <w:rsid w:val="00B76355"/>
    <w:rsid w:val="00B775B6"/>
    <w:rsid w:val="00B84157"/>
    <w:rsid w:val="00B84C34"/>
    <w:rsid w:val="00BA0089"/>
    <w:rsid w:val="00BB0350"/>
    <w:rsid w:val="00BB41FD"/>
    <w:rsid w:val="00BB7AEE"/>
    <w:rsid w:val="00BC17B4"/>
    <w:rsid w:val="00BC283C"/>
    <w:rsid w:val="00BD02AB"/>
    <w:rsid w:val="00BD2B75"/>
    <w:rsid w:val="00BD442E"/>
    <w:rsid w:val="00BD738C"/>
    <w:rsid w:val="00BE39B8"/>
    <w:rsid w:val="00BE71FF"/>
    <w:rsid w:val="00BF0033"/>
    <w:rsid w:val="00BF44A4"/>
    <w:rsid w:val="00BF7BFF"/>
    <w:rsid w:val="00C00974"/>
    <w:rsid w:val="00C035AA"/>
    <w:rsid w:val="00C04966"/>
    <w:rsid w:val="00C069AD"/>
    <w:rsid w:val="00C105A1"/>
    <w:rsid w:val="00C10B2D"/>
    <w:rsid w:val="00C11E33"/>
    <w:rsid w:val="00C122F9"/>
    <w:rsid w:val="00C1681F"/>
    <w:rsid w:val="00C17699"/>
    <w:rsid w:val="00C2408C"/>
    <w:rsid w:val="00C435ED"/>
    <w:rsid w:val="00C44F52"/>
    <w:rsid w:val="00C52A0D"/>
    <w:rsid w:val="00C54F79"/>
    <w:rsid w:val="00C61DF4"/>
    <w:rsid w:val="00C66C8A"/>
    <w:rsid w:val="00C86701"/>
    <w:rsid w:val="00C8774D"/>
    <w:rsid w:val="00C87E18"/>
    <w:rsid w:val="00C92C19"/>
    <w:rsid w:val="00C9376A"/>
    <w:rsid w:val="00C93C3A"/>
    <w:rsid w:val="00C96227"/>
    <w:rsid w:val="00CA462A"/>
    <w:rsid w:val="00CA46E3"/>
    <w:rsid w:val="00CB1422"/>
    <w:rsid w:val="00CB211A"/>
    <w:rsid w:val="00CC3B6C"/>
    <w:rsid w:val="00CD1405"/>
    <w:rsid w:val="00CE3A3D"/>
    <w:rsid w:val="00CE7A30"/>
    <w:rsid w:val="00CE7A85"/>
    <w:rsid w:val="00CF3B09"/>
    <w:rsid w:val="00CF4EF6"/>
    <w:rsid w:val="00D03989"/>
    <w:rsid w:val="00D0476C"/>
    <w:rsid w:val="00D065A6"/>
    <w:rsid w:val="00D07D80"/>
    <w:rsid w:val="00D1204C"/>
    <w:rsid w:val="00D1695C"/>
    <w:rsid w:val="00D24A5D"/>
    <w:rsid w:val="00D25CD9"/>
    <w:rsid w:val="00D26A08"/>
    <w:rsid w:val="00D270A5"/>
    <w:rsid w:val="00D2756B"/>
    <w:rsid w:val="00D3115C"/>
    <w:rsid w:val="00D31A36"/>
    <w:rsid w:val="00D37FCB"/>
    <w:rsid w:val="00D4023D"/>
    <w:rsid w:val="00D4069A"/>
    <w:rsid w:val="00D54ECC"/>
    <w:rsid w:val="00D645D2"/>
    <w:rsid w:val="00D664C5"/>
    <w:rsid w:val="00D7189D"/>
    <w:rsid w:val="00D730CA"/>
    <w:rsid w:val="00D801DF"/>
    <w:rsid w:val="00D815CF"/>
    <w:rsid w:val="00D81B57"/>
    <w:rsid w:val="00D83CD5"/>
    <w:rsid w:val="00D86307"/>
    <w:rsid w:val="00D92F70"/>
    <w:rsid w:val="00D94F64"/>
    <w:rsid w:val="00D978E4"/>
    <w:rsid w:val="00DA33AC"/>
    <w:rsid w:val="00DA4C37"/>
    <w:rsid w:val="00DA64D0"/>
    <w:rsid w:val="00DA6582"/>
    <w:rsid w:val="00DA7609"/>
    <w:rsid w:val="00DB0DFE"/>
    <w:rsid w:val="00DB67CB"/>
    <w:rsid w:val="00DC22C2"/>
    <w:rsid w:val="00DC575A"/>
    <w:rsid w:val="00DC5FE1"/>
    <w:rsid w:val="00DD0258"/>
    <w:rsid w:val="00DD2B98"/>
    <w:rsid w:val="00DD4754"/>
    <w:rsid w:val="00DE03C1"/>
    <w:rsid w:val="00DE18B5"/>
    <w:rsid w:val="00DF09F4"/>
    <w:rsid w:val="00E02E0B"/>
    <w:rsid w:val="00E0593E"/>
    <w:rsid w:val="00E0710E"/>
    <w:rsid w:val="00E208B0"/>
    <w:rsid w:val="00E26720"/>
    <w:rsid w:val="00E3298B"/>
    <w:rsid w:val="00E36DF7"/>
    <w:rsid w:val="00E41AEE"/>
    <w:rsid w:val="00E4794F"/>
    <w:rsid w:val="00E508A7"/>
    <w:rsid w:val="00E50F28"/>
    <w:rsid w:val="00E60A44"/>
    <w:rsid w:val="00E61B22"/>
    <w:rsid w:val="00E666EA"/>
    <w:rsid w:val="00E74087"/>
    <w:rsid w:val="00E80D5E"/>
    <w:rsid w:val="00E85CEA"/>
    <w:rsid w:val="00E8690C"/>
    <w:rsid w:val="00E97C53"/>
    <w:rsid w:val="00EA6493"/>
    <w:rsid w:val="00EA70F3"/>
    <w:rsid w:val="00EA7476"/>
    <w:rsid w:val="00EB0651"/>
    <w:rsid w:val="00EB1F89"/>
    <w:rsid w:val="00EB1FC2"/>
    <w:rsid w:val="00EB3D4C"/>
    <w:rsid w:val="00EB6A0B"/>
    <w:rsid w:val="00EC14DF"/>
    <w:rsid w:val="00EC1BB9"/>
    <w:rsid w:val="00ED3B32"/>
    <w:rsid w:val="00ED4484"/>
    <w:rsid w:val="00ED6B45"/>
    <w:rsid w:val="00ED7346"/>
    <w:rsid w:val="00ED77F3"/>
    <w:rsid w:val="00EE45D4"/>
    <w:rsid w:val="00EF1410"/>
    <w:rsid w:val="00EF46B3"/>
    <w:rsid w:val="00F05BB5"/>
    <w:rsid w:val="00F113BF"/>
    <w:rsid w:val="00F11519"/>
    <w:rsid w:val="00F20633"/>
    <w:rsid w:val="00F20ED0"/>
    <w:rsid w:val="00F2337D"/>
    <w:rsid w:val="00F23AA8"/>
    <w:rsid w:val="00F23B81"/>
    <w:rsid w:val="00F25908"/>
    <w:rsid w:val="00F26E37"/>
    <w:rsid w:val="00F32A7C"/>
    <w:rsid w:val="00F34EC4"/>
    <w:rsid w:val="00F374E5"/>
    <w:rsid w:val="00F4271F"/>
    <w:rsid w:val="00F44F82"/>
    <w:rsid w:val="00F5534E"/>
    <w:rsid w:val="00F562EF"/>
    <w:rsid w:val="00F6042B"/>
    <w:rsid w:val="00F62A47"/>
    <w:rsid w:val="00F62DCD"/>
    <w:rsid w:val="00F64AC5"/>
    <w:rsid w:val="00F7451A"/>
    <w:rsid w:val="00F745DD"/>
    <w:rsid w:val="00F76B03"/>
    <w:rsid w:val="00F76EBD"/>
    <w:rsid w:val="00F8478E"/>
    <w:rsid w:val="00F84AC0"/>
    <w:rsid w:val="00F84B99"/>
    <w:rsid w:val="00F85769"/>
    <w:rsid w:val="00F8700A"/>
    <w:rsid w:val="00F91124"/>
    <w:rsid w:val="00FA3223"/>
    <w:rsid w:val="00FA6956"/>
    <w:rsid w:val="00FB0572"/>
    <w:rsid w:val="00FB05EA"/>
    <w:rsid w:val="00FC6AE0"/>
    <w:rsid w:val="00FD0C4A"/>
    <w:rsid w:val="00FD15D2"/>
    <w:rsid w:val="00FD2680"/>
    <w:rsid w:val="00FD73B1"/>
    <w:rsid w:val="00FE77D9"/>
    <w:rsid w:val="00FF0A58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D8FCA5"/>
  <w15:docId w15:val="{676A3DAE-29C0-4CD0-953C-5C07E2A9D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DD0258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uiPriority w:val="9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uiPriority w:val="9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uiPriority w:val="9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character" w:customStyle="1" w:styleId="citation-197">
    <w:name w:val="citation-197"/>
    <w:basedOn w:val="a2"/>
    <w:rsid w:val="008218E4"/>
  </w:style>
  <w:style w:type="character" w:customStyle="1" w:styleId="citation-42">
    <w:name w:val="citation-42"/>
    <w:basedOn w:val="a2"/>
    <w:rsid w:val="009E63C5"/>
  </w:style>
  <w:style w:type="character" w:styleId="afc">
    <w:name w:val="Strong"/>
    <w:basedOn w:val="a2"/>
    <w:uiPriority w:val="22"/>
    <w:qFormat/>
    <w:rsid w:val="00122889"/>
    <w:rPr>
      <w:b/>
      <w:bCs/>
    </w:rPr>
  </w:style>
  <w:style w:type="table" w:styleId="afd">
    <w:name w:val="Grid Table Light"/>
    <w:basedOn w:val="a3"/>
    <w:uiPriority w:val="40"/>
    <w:rsid w:val="0091199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3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1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1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700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55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1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emf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3.bin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image" Target="media/image3.emf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oleObject" Target="embeddings/oleObject2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6797151-1BD6-44DD-A7CD-9B1CAC660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</Template>
  <TotalTime>245</TotalTime>
  <Pages>24</Pages>
  <Words>4603</Words>
  <Characters>26239</Characters>
  <Application>Microsoft Office Word</Application>
  <DocSecurity>0</DocSecurity>
  <Lines>218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30781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keywords/>
  <dc:description/>
  <cp:lastModifiedBy>Серкин Артём Александрович</cp:lastModifiedBy>
  <cp:revision>6</cp:revision>
  <cp:lastPrinted>2019-07-22T11:48:00Z</cp:lastPrinted>
  <dcterms:created xsi:type="dcterms:W3CDTF">2026-04-11T06:55:00Z</dcterms:created>
  <dcterms:modified xsi:type="dcterms:W3CDTF">2026-09-23T19:10:00Z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